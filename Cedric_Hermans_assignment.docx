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AA059E" w:rsidRPr="004F49D8" w14:paraId="33212484" w14:textId="77777777" w:rsidTr="00AA059E">
        <w:trPr>
          <w:trHeight w:val="1977"/>
        </w:trPr>
        <w:tc>
          <w:tcPr>
            <w:tcW w:w="2970" w:type="dxa"/>
          </w:tcPr>
          <w:p w14:paraId="50ED234F" w14:textId="77777777" w:rsidR="00AA059E" w:rsidRPr="004F49D8" w:rsidRDefault="00AA059E" w:rsidP="00EF0DB8">
            <w:pPr>
              <w:spacing w:before="110" w:line="360" w:lineRule="auto"/>
              <w:jc w:val="right"/>
              <w:outlineLvl w:val="1"/>
              <w:rPr>
                <w:rFonts w:asciiTheme="majorHAnsi" w:hAnsiTheme="majorHAnsi"/>
                <w:color w:val="4354A2" w:themeColor="accent1"/>
                <w:spacing w:val="30"/>
                <w:sz w:val="24"/>
              </w:rPr>
            </w:pPr>
            <w:r w:rsidRPr="004F49D8">
              <w:rPr>
                <w:rFonts w:asciiTheme="majorHAnsi" w:hAnsiTheme="majorHAnsi"/>
                <w:noProof/>
                <w:color w:val="4354A2" w:themeColor="accent1"/>
                <w:spacing w:val="30"/>
                <w:sz w:val="24"/>
                <w:lang w:val="en-AU" w:eastAsia="en-AU"/>
              </w:rPr>
              <w:drawing>
                <wp:anchor distT="0" distB="0" distL="114300" distR="114300" simplePos="0" relativeHeight="251695104" behindDoc="1" locked="1" layoutInCell="1" allowOverlap="0" wp14:anchorId="05871076" wp14:editId="298F3976">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p>
        </w:tc>
        <w:tc>
          <w:tcPr>
            <w:tcW w:w="630" w:type="dxa"/>
          </w:tcPr>
          <w:p w14:paraId="34707B78" w14:textId="77777777" w:rsidR="00AA059E" w:rsidRPr="004F49D8" w:rsidRDefault="00AA059E" w:rsidP="00EF0DB8">
            <w:pPr>
              <w:spacing w:line="360" w:lineRule="auto"/>
            </w:pPr>
          </w:p>
        </w:tc>
        <w:tc>
          <w:tcPr>
            <w:tcW w:w="7830" w:type="dxa"/>
          </w:tcPr>
          <w:p w14:paraId="5A3D8867" w14:textId="7D5CB218" w:rsidR="00AA059E" w:rsidRPr="007246A9" w:rsidRDefault="007F05FD" w:rsidP="00EF0DB8">
            <w:pPr>
              <w:pStyle w:val="Title"/>
              <w:spacing w:line="360" w:lineRule="auto"/>
            </w:pPr>
            <w:r>
              <w:t>Assignment</w:t>
            </w:r>
          </w:p>
          <w:p w14:paraId="05A6C125" w14:textId="1F52F099" w:rsidR="00AA059E" w:rsidRPr="004F49D8" w:rsidRDefault="007F05FD" w:rsidP="00EF0DB8">
            <w:pPr>
              <w:pStyle w:val="CoverInfo"/>
              <w:spacing w:line="360" w:lineRule="auto"/>
              <w:rPr>
                <w:b/>
                <w:spacing w:val="80"/>
                <w:sz w:val="60"/>
              </w:rPr>
            </w:pPr>
            <w:r>
              <w:t xml:space="preserve">Cedric Hermans </w:t>
            </w:r>
            <w:sdt>
              <w:sdtPr>
                <w:id w:val="1878201221"/>
                <w:placeholder>
                  <w:docPart w:val="1E45BD4EDA5C477F8A81F979AEAB3A1E"/>
                </w:placeholder>
                <w:temporary/>
                <w:showingPlcHdr/>
                <w15:appearance w15:val="hidden"/>
              </w:sdtPr>
              <w:sdtEndPr/>
              <w:sdtContent>
                <w:r w:rsidR="007246A9" w:rsidRPr="004F49D8">
                  <w:t>/</w:t>
                </w:r>
              </w:sdtContent>
            </w:sdt>
            <w:r w:rsidR="007246A9">
              <w:t xml:space="preserve">  </w:t>
            </w:r>
            <w:r>
              <w:t>MLOps@Home</w:t>
            </w:r>
            <w:r w:rsidR="007246A9">
              <w:t xml:space="preserve">  </w:t>
            </w:r>
            <w:sdt>
              <w:sdtPr>
                <w:id w:val="1932164169"/>
                <w:placeholder>
                  <w:docPart w:val="3B5B2D4685D0420799AD8C8D41AFCEB0"/>
                </w:placeholder>
                <w:temporary/>
                <w:showingPlcHdr/>
                <w15:appearance w15:val="hidden"/>
              </w:sdtPr>
              <w:sdtEndPr/>
              <w:sdtContent>
                <w:r w:rsidR="007246A9" w:rsidRPr="004F49D8">
                  <w:t>/</w:t>
                </w:r>
              </w:sdtContent>
            </w:sdt>
            <w:r w:rsidR="00AA059E" w:rsidRPr="004F49D8">
              <w:t xml:space="preserve"> </w:t>
            </w:r>
            <w:r w:rsidR="007246A9">
              <w:t xml:space="preserve"> </w:t>
            </w:r>
            <w:r>
              <w:t>06-02-2022</w:t>
            </w:r>
          </w:p>
        </w:tc>
        <w:tc>
          <w:tcPr>
            <w:tcW w:w="810" w:type="dxa"/>
          </w:tcPr>
          <w:p w14:paraId="694C673B" w14:textId="77777777" w:rsidR="00AA059E" w:rsidRPr="004F49D8" w:rsidRDefault="00AA059E" w:rsidP="00EF0DB8">
            <w:pPr>
              <w:spacing w:line="360" w:lineRule="auto"/>
            </w:pPr>
          </w:p>
        </w:tc>
      </w:tr>
      <w:tr w:rsidR="00AA059E" w:rsidRPr="004F49D8" w14:paraId="1D4B4985" w14:textId="77777777" w:rsidTr="00AA059E">
        <w:trPr>
          <w:trHeight w:val="718"/>
        </w:trPr>
        <w:tc>
          <w:tcPr>
            <w:tcW w:w="2970" w:type="dxa"/>
          </w:tcPr>
          <w:p w14:paraId="1982ACE1" w14:textId="77777777" w:rsidR="00AA059E" w:rsidRPr="004F49D8" w:rsidRDefault="00AA059E" w:rsidP="00EF0DB8">
            <w:pPr>
              <w:spacing w:line="360" w:lineRule="auto"/>
              <w:rPr>
                <w:noProof/>
              </w:rPr>
            </w:pPr>
          </w:p>
        </w:tc>
        <w:tc>
          <w:tcPr>
            <w:tcW w:w="630" w:type="dxa"/>
          </w:tcPr>
          <w:p w14:paraId="452EEDCF" w14:textId="77777777" w:rsidR="00AA059E" w:rsidRPr="004F49D8" w:rsidRDefault="00AA059E" w:rsidP="00EF0DB8">
            <w:pPr>
              <w:spacing w:line="360" w:lineRule="auto"/>
            </w:pPr>
          </w:p>
        </w:tc>
        <w:tc>
          <w:tcPr>
            <w:tcW w:w="7830" w:type="dxa"/>
          </w:tcPr>
          <w:p w14:paraId="3465EF46" w14:textId="77777777" w:rsidR="00AA059E" w:rsidRPr="004F49D8" w:rsidRDefault="00AA059E" w:rsidP="00EF0DB8">
            <w:pPr>
              <w:spacing w:line="360" w:lineRule="auto"/>
            </w:pPr>
          </w:p>
        </w:tc>
        <w:tc>
          <w:tcPr>
            <w:tcW w:w="810" w:type="dxa"/>
          </w:tcPr>
          <w:p w14:paraId="45991870" w14:textId="77777777" w:rsidR="00AA059E" w:rsidRPr="004F49D8" w:rsidRDefault="00AA059E" w:rsidP="00EF0DB8">
            <w:pPr>
              <w:spacing w:line="360" w:lineRule="auto"/>
            </w:pPr>
          </w:p>
        </w:tc>
      </w:tr>
      <w:tr w:rsidR="00AA059E" w:rsidRPr="004F49D8" w14:paraId="5D1D66B0" w14:textId="77777777" w:rsidTr="00A665BC">
        <w:trPr>
          <w:trHeight w:val="10944"/>
        </w:trPr>
        <w:tc>
          <w:tcPr>
            <w:tcW w:w="12240" w:type="dxa"/>
            <w:gridSpan w:val="4"/>
          </w:tcPr>
          <w:p w14:paraId="6C503C12" w14:textId="77777777" w:rsidR="00AA059E" w:rsidRPr="004F49D8" w:rsidRDefault="007246A9" w:rsidP="00EF0DB8">
            <w:pPr>
              <w:spacing w:before="110" w:line="360" w:lineRule="auto"/>
              <w:outlineLvl w:val="1"/>
              <w:rPr>
                <w:rFonts w:asciiTheme="majorHAnsi" w:hAnsiTheme="majorHAnsi"/>
                <w:color w:val="4354A2" w:themeColor="accent1"/>
                <w:spacing w:val="30"/>
                <w:sz w:val="24"/>
              </w:rPr>
            </w:pPr>
            <w:r>
              <w:rPr>
                <w:rFonts w:asciiTheme="majorHAnsi" w:hAnsiTheme="majorHAnsi"/>
                <w:noProof/>
                <w:color w:val="4354A2" w:themeColor="accent1"/>
                <w:spacing w:val="30"/>
                <w:sz w:val="24"/>
                <w:lang w:val="en-AU" w:eastAsia="en-AU"/>
              </w:rPr>
              <w:drawing>
                <wp:anchor distT="0" distB="0" distL="114300" distR="114300" simplePos="0" relativeHeight="251696128" behindDoc="1" locked="1" layoutInCell="1" allowOverlap="1" wp14:anchorId="769C3F5A" wp14:editId="0344140B">
                  <wp:simplePos x="0" y="0"/>
                  <wp:positionH relativeFrom="page">
                    <wp:posOffset>0</wp:posOffset>
                  </wp:positionH>
                  <wp:positionV relativeFrom="paragraph">
                    <wp:posOffset>2174875</wp:posOffset>
                  </wp:positionV>
                  <wp:extent cx="7772400" cy="3377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72400" cy="337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BF95A5C" w14:textId="77777777" w:rsidR="00AA059E" w:rsidRDefault="00AA059E" w:rsidP="00EF0DB8">
      <w:pPr>
        <w:spacing w:line="360" w:lineRule="auto"/>
      </w:pPr>
    </w:p>
    <w:p w14:paraId="380C4EE5" w14:textId="77777777" w:rsidR="00AA059E" w:rsidRDefault="00AA059E" w:rsidP="00EF0DB8">
      <w:pPr>
        <w:spacing w:line="360" w:lineRule="auto"/>
        <w:sectPr w:rsidR="00AA059E" w:rsidSect="00622B1B">
          <w:footerReference w:type="default" r:id="rId13"/>
          <w:type w:val="continuous"/>
          <w:pgSz w:w="12240" w:h="15840" w:code="1"/>
          <w:pgMar w:top="641" w:right="720" w:bottom="284" w:left="720" w:header="709" w:footer="288" w:gutter="0"/>
          <w:cols w:space="708"/>
          <w:titlePg/>
          <w:docGrid w:linePitch="360"/>
        </w:sectPr>
      </w:pPr>
    </w:p>
    <w:tbl>
      <w:tblPr>
        <w:tblW w:w="12245" w:type="dxa"/>
        <w:tblInd w:w="-720" w:type="dxa"/>
        <w:tblCellMar>
          <w:left w:w="0" w:type="dxa"/>
          <w:right w:w="0" w:type="dxa"/>
        </w:tblCellMar>
        <w:tblLook w:val="0600" w:firstRow="0" w:lastRow="0" w:firstColumn="0" w:lastColumn="0" w:noHBand="1" w:noVBand="1"/>
      </w:tblPr>
      <w:tblGrid>
        <w:gridCol w:w="4320"/>
        <w:gridCol w:w="642"/>
        <w:gridCol w:w="6486"/>
        <w:gridCol w:w="797"/>
      </w:tblGrid>
      <w:tr w:rsidR="00AA059E" w14:paraId="372C5D09" w14:textId="77777777" w:rsidTr="00AA059E">
        <w:trPr>
          <w:trHeight w:val="1800"/>
        </w:trPr>
        <w:tc>
          <w:tcPr>
            <w:tcW w:w="4320" w:type="dxa"/>
          </w:tcPr>
          <w:p w14:paraId="4B3B6801" w14:textId="77777777" w:rsidR="00AA059E" w:rsidRDefault="00AA059E" w:rsidP="00EF0DB8">
            <w:pPr>
              <w:spacing w:line="360" w:lineRule="auto"/>
            </w:pPr>
          </w:p>
        </w:tc>
        <w:tc>
          <w:tcPr>
            <w:tcW w:w="642" w:type="dxa"/>
          </w:tcPr>
          <w:p w14:paraId="4111CCC6" w14:textId="77777777" w:rsidR="00AA059E" w:rsidRDefault="00AA059E" w:rsidP="00EF0DB8">
            <w:pPr>
              <w:spacing w:line="360" w:lineRule="auto"/>
            </w:pPr>
          </w:p>
        </w:tc>
        <w:tc>
          <w:tcPr>
            <w:tcW w:w="7283" w:type="dxa"/>
            <w:gridSpan w:val="2"/>
          </w:tcPr>
          <w:p w14:paraId="62E99CAC" w14:textId="77777777" w:rsidR="00AA059E" w:rsidRDefault="00AA059E" w:rsidP="00EF0DB8">
            <w:pPr>
              <w:spacing w:line="360" w:lineRule="auto"/>
            </w:pPr>
            <w:r>
              <w:rPr>
                <w:noProof/>
                <w:lang w:val="en-AU" w:eastAsia="en-AU"/>
              </w:rPr>
              <w:drawing>
                <wp:anchor distT="0" distB="0" distL="114300" distR="114300" simplePos="0" relativeHeight="251683840" behindDoc="1" locked="0" layoutInCell="1" allowOverlap="1" wp14:anchorId="5D27BA95" wp14:editId="582DBC98">
                  <wp:simplePos x="0" y="0"/>
                  <wp:positionH relativeFrom="column">
                    <wp:posOffset>-1270</wp:posOffset>
                  </wp:positionH>
                  <wp:positionV relativeFrom="page">
                    <wp:posOffset>8890</wp:posOffset>
                  </wp:positionV>
                  <wp:extent cx="4863600" cy="1144800"/>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863600" cy="1144800"/>
                          </a:xfrm>
                          <a:prstGeom prst="rect">
                            <a:avLst/>
                          </a:prstGeom>
                        </pic:spPr>
                      </pic:pic>
                    </a:graphicData>
                  </a:graphic>
                  <wp14:sizeRelH relativeFrom="page">
                    <wp14:pctWidth>0</wp14:pctWidth>
                  </wp14:sizeRelH>
                  <wp14:sizeRelV relativeFrom="page">
                    <wp14:pctHeight>0</wp14:pctHeight>
                  </wp14:sizeRelV>
                </wp:anchor>
              </w:drawing>
            </w:r>
          </w:p>
        </w:tc>
      </w:tr>
      <w:tr w:rsidR="00AA059E" w14:paraId="7DECB9D9" w14:textId="77777777" w:rsidTr="00AA059E">
        <w:trPr>
          <w:trHeight w:val="4858"/>
        </w:trPr>
        <w:tc>
          <w:tcPr>
            <w:tcW w:w="4320" w:type="dxa"/>
          </w:tcPr>
          <w:p w14:paraId="3BF9E0FC" w14:textId="77777777" w:rsidR="00AA059E" w:rsidRDefault="00AA059E" w:rsidP="00EF0DB8">
            <w:pPr>
              <w:spacing w:line="360" w:lineRule="auto"/>
            </w:pPr>
          </w:p>
        </w:tc>
        <w:tc>
          <w:tcPr>
            <w:tcW w:w="642" w:type="dxa"/>
          </w:tcPr>
          <w:p w14:paraId="7C38FEA8" w14:textId="77777777" w:rsidR="00AA059E" w:rsidRDefault="00AA059E" w:rsidP="00EF0DB8">
            <w:pPr>
              <w:spacing w:line="360" w:lineRule="auto"/>
            </w:pPr>
          </w:p>
        </w:tc>
        <w:tc>
          <w:tcPr>
            <w:tcW w:w="6486" w:type="dxa"/>
          </w:tcPr>
          <w:p w14:paraId="318E6E70" w14:textId="77777777" w:rsidR="00AA059E" w:rsidRDefault="00AF4B83" w:rsidP="00EF0DB8">
            <w:pPr>
              <w:pStyle w:val="Heading1"/>
              <w:spacing w:line="360" w:lineRule="auto"/>
            </w:pPr>
            <w:sdt>
              <w:sdtPr>
                <w:id w:val="-1884014575"/>
                <w:placeholder>
                  <w:docPart w:val="D6FE59DF7F664871ADA6881FFD0EDAF8"/>
                </w:placeholder>
                <w:temporary/>
                <w:showingPlcHdr/>
                <w15:appearance w15:val="hidden"/>
              </w:sdtPr>
              <w:sdtEndPr/>
              <w:sdtContent>
                <w:r w:rsidR="008D5E3D" w:rsidRPr="006C3507">
                  <w:t>TABLE OF CONTENTS</w:t>
                </w:r>
              </w:sdtContent>
            </w:sdt>
          </w:p>
        </w:tc>
        <w:tc>
          <w:tcPr>
            <w:tcW w:w="797" w:type="dxa"/>
          </w:tcPr>
          <w:p w14:paraId="402F9ED2" w14:textId="77777777" w:rsidR="00AA059E" w:rsidRDefault="00AA059E" w:rsidP="00EF0DB8">
            <w:pPr>
              <w:spacing w:line="360" w:lineRule="auto"/>
            </w:pPr>
          </w:p>
        </w:tc>
      </w:tr>
      <w:tr w:rsidR="00AA059E" w14:paraId="1216A0CE" w14:textId="77777777" w:rsidTr="00AA059E">
        <w:trPr>
          <w:trHeight w:val="6928"/>
        </w:trPr>
        <w:tc>
          <w:tcPr>
            <w:tcW w:w="4320" w:type="dxa"/>
          </w:tcPr>
          <w:p w14:paraId="7DA2B8AF" w14:textId="77777777" w:rsidR="00AA059E" w:rsidRDefault="00AA059E" w:rsidP="00EF0DB8">
            <w:pPr>
              <w:spacing w:line="360" w:lineRule="auto"/>
            </w:pPr>
          </w:p>
        </w:tc>
        <w:tc>
          <w:tcPr>
            <w:tcW w:w="642" w:type="dxa"/>
          </w:tcPr>
          <w:p w14:paraId="6693FF58" w14:textId="77777777" w:rsidR="00AA059E" w:rsidRDefault="00AA059E" w:rsidP="00EF0DB8">
            <w:pPr>
              <w:spacing w:line="360" w:lineRule="auto"/>
            </w:pPr>
          </w:p>
        </w:tc>
        <w:tc>
          <w:tcPr>
            <w:tcW w:w="6486" w:type="dxa"/>
          </w:tcPr>
          <w:sdt>
            <w:sdtPr>
              <w:id w:val="-2114577640"/>
              <w:placeholder>
                <w:docPart w:val="F3E8C52815EA4C7CA3442F8F0814B0F0"/>
              </w:placeholder>
              <w:temporary/>
              <w:showingPlcHdr/>
              <w15:appearance w15:val="hidden"/>
            </w:sdtPr>
            <w:sdtEndPr/>
            <w:sdtContent>
              <w:p w14:paraId="56B7B0DA" w14:textId="77777777" w:rsidR="008D5E3D" w:rsidRPr="00E07642" w:rsidRDefault="008D5E3D" w:rsidP="00EF0DB8">
                <w:pPr>
                  <w:pStyle w:val="TableOfContent"/>
                  <w:spacing w:line="360" w:lineRule="auto"/>
                </w:pPr>
                <w:r w:rsidRPr="00E07642">
                  <w:t>Introduction ..………....….….…………….….…….3 </w:t>
                </w:r>
              </w:p>
              <w:p w14:paraId="60088BE3" w14:textId="77777777" w:rsidR="008D5E3D" w:rsidRPr="00E07642" w:rsidRDefault="008D5E3D" w:rsidP="00EF0DB8">
                <w:pPr>
                  <w:pStyle w:val="TableOfContent"/>
                  <w:spacing w:line="360" w:lineRule="auto"/>
                </w:pPr>
                <w:r w:rsidRPr="00E07642">
                  <w:t>Method ..………..…..…..….….…….............…….4 </w:t>
                </w:r>
              </w:p>
              <w:p w14:paraId="42EB647F" w14:textId="77777777" w:rsidR="008D5E3D" w:rsidRPr="00E07642" w:rsidRDefault="008D5E3D" w:rsidP="00EF0DB8">
                <w:pPr>
                  <w:pStyle w:val="TableOfContent"/>
                  <w:spacing w:line="360" w:lineRule="auto"/>
                </w:pPr>
                <w:r w:rsidRPr="00E07642">
                  <w:t>Discussion …………..……..….….……..…….…….5 </w:t>
                </w:r>
              </w:p>
              <w:p w14:paraId="5B7B3E97" w14:textId="77777777" w:rsidR="009A38E6" w:rsidRDefault="008D5E3D" w:rsidP="00EF0DB8">
                <w:pPr>
                  <w:pStyle w:val="TableOfContent"/>
                  <w:spacing w:line="360" w:lineRule="auto"/>
                </w:pPr>
                <w:r w:rsidRPr="00E07642">
                  <w:t>Results ..………..…....……..….….…..……….…….6 </w:t>
                </w:r>
              </w:p>
            </w:sdtContent>
          </w:sdt>
          <w:p w14:paraId="221D1A9F" w14:textId="77777777" w:rsidR="00AA059E" w:rsidRDefault="009A38E6" w:rsidP="00EF0DB8">
            <w:pPr>
              <w:pStyle w:val="TableOfContent"/>
              <w:spacing w:line="360" w:lineRule="auto"/>
            </w:pPr>
            <w:r>
              <w:t xml:space="preserve"> </w:t>
            </w:r>
          </w:p>
        </w:tc>
        <w:tc>
          <w:tcPr>
            <w:tcW w:w="797" w:type="dxa"/>
          </w:tcPr>
          <w:p w14:paraId="51931197" w14:textId="77777777" w:rsidR="00AA059E" w:rsidRDefault="00AA059E" w:rsidP="00EF0DB8">
            <w:pPr>
              <w:spacing w:line="360" w:lineRule="auto"/>
            </w:pPr>
          </w:p>
        </w:tc>
      </w:tr>
    </w:tbl>
    <w:p w14:paraId="0923B53D" w14:textId="77777777" w:rsidR="00AA059E" w:rsidRDefault="00AA059E" w:rsidP="00EF0DB8">
      <w:pPr>
        <w:spacing w:line="360" w:lineRule="auto"/>
      </w:pPr>
      <w:r>
        <w:rPr>
          <w:noProof/>
          <w:lang w:val="en-AU" w:eastAsia="en-AU"/>
        </w:rPr>
        <w:drawing>
          <wp:anchor distT="0" distB="0" distL="114300" distR="114300" simplePos="0" relativeHeight="251685888" behindDoc="1" locked="1" layoutInCell="1" allowOverlap="1" wp14:anchorId="6DA90495" wp14:editId="0821C184">
            <wp:simplePos x="0" y="0"/>
            <wp:positionH relativeFrom="column">
              <wp:posOffset>-454660</wp:posOffset>
            </wp:positionH>
            <wp:positionV relativeFrom="paragraph">
              <wp:posOffset>-9368790</wp:posOffset>
            </wp:positionV>
            <wp:extent cx="2761488" cy="10085832"/>
            <wp:effectExtent l="0" t="0" r="1270" b="0"/>
            <wp:wrapNone/>
            <wp:docPr id="7" name="Picture 7" descr="Beaker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akers on a tabl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761488" cy="10085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C93B1" w14:textId="77777777" w:rsidR="00AA059E" w:rsidRDefault="00AA059E" w:rsidP="00EF0DB8">
      <w:pPr>
        <w:spacing w:line="360" w:lineRule="auto"/>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8626"/>
        <w:gridCol w:w="2167"/>
        <w:gridCol w:w="727"/>
      </w:tblGrid>
      <w:tr w:rsidR="00AA059E" w14:paraId="67B7E166" w14:textId="77777777" w:rsidTr="00AA059E">
        <w:trPr>
          <w:trHeight w:val="1799"/>
        </w:trPr>
        <w:tc>
          <w:tcPr>
            <w:tcW w:w="8626" w:type="dxa"/>
          </w:tcPr>
          <w:p w14:paraId="43EABF6C" w14:textId="77777777" w:rsidR="00AA059E" w:rsidRPr="00BE5602" w:rsidRDefault="00AF4B83" w:rsidP="00EF0DB8">
            <w:pPr>
              <w:pStyle w:val="Heading1"/>
              <w:spacing w:line="360" w:lineRule="auto"/>
            </w:pPr>
            <w:sdt>
              <w:sdtPr>
                <w:id w:val="1861083668"/>
                <w:placeholder>
                  <w:docPart w:val="1A6027858D304182B66C87F8CFE1D0F0"/>
                </w:placeholder>
                <w:temporary/>
                <w:showingPlcHdr/>
                <w15:appearance w15:val="hidden"/>
              </w:sdtPr>
              <w:sdtEndPr/>
              <w:sdtContent>
                <w:r w:rsidR="008D5E3D" w:rsidRPr="00FD7CA0">
                  <w:t>INTRODUCTION</w:t>
                </w:r>
              </w:sdtContent>
            </w:sdt>
          </w:p>
        </w:tc>
        <w:tc>
          <w:tcPr>
            <w:tcW w:w="2894" w:type="dxa"/>
            <w:gridSpan w:val="2"/>
          </w:tcPr>
          <w:p w14:paraId="1FBE6F13" w14:textId="77777777" w:rsidR="00AA059E" w:rsidRPr="00BE5602" w:rsidRDefault="00AA059E" w:rsidP="00EF0DB8">
            <w:pPr>
              <w:spacing w:line="360" w:lineRule="auto"/>
              <w:rPr>
                <w:szCs w:val="20"/>
                <w:lang w:bidi="en-US"/>
              </w:rPr>
            </w:pPr>
            <w:r>
              <w:rPr>
                <w:noProof/>
                <w:szCs w:val="20"/>
                <w:lang w:val="en-AU" w:eastAsia="en-AU"/>
              </w:rPr>
              <w:drawing>
                <wp:anchor distT="0" distB="0" distL="114300" distR="114300" simplePos="0" relativeHeight="251687936" behindDoc="1" locked="1" layoutInCell="1" allowOverlap="1" wp14:anchorId="1209A253" wp14:editId="16A4F491">
                  <wp:simplePos x="5930900" y="406400"/>
                  <wp:positionH relativeFrom="margin">
                    <wp:align>left</wp:align>
                  </wp:positionH>
                  <wp:positionV relativeFrom="margin">
                    <wp:align>bottom</wp:align>
                  </wp:positionV>
                  <wp:extent cx="1839600" cy="1144800"/>
                  <wp:effectExtent l="0" t="0" r="8255" b="0"/>
                  <wp:wrapNone/>
                  <wp:docPr id="908" name="Picture 9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908">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3E1BAC4A" w14:textId="77777777" w:rsidTr="00EF0DB8">
        <w:trPr>
          <w:trHeight w:val="1564"/>
        </w:trPr>
        <w:tc>
          <w:tcPr>
            <w:tcW w:w="10793" w:type="dxa"/>
            <w:gridSpan w:val="2"/>
          </w:tcPr>
          <w:p w14:paraId="144EFA6C" w14:textId="1CC5A498" w:rsidR="00AA059E" w:rsidRDefault="00AA059E" w:rsidP="00EF0DB8">
            <w:pPr>
              <w:spacing w:line="360" w:lineRule="auto"/>
            </w:pPr>
          </w:p>
          <w:p w14:paraId="34E9B815" w14:textId="79E63E75" w:rsidR="00AA059E" w:rsidRDefault="007F05FD" w:rsidP="00EF0DB8">
            <w:pPr>
              <w:spacing w:line="360" w:lineRule="auto"/>
            </w:pPr>
            <w:r>
              <w:t>This project focuses on an AI model that can differentiate two different protein famil</w:t>
            </w:r>
            <w:r w:rsidR="004F54B6">
              <w:t>ie</w:t>
            </w:r>
            <w:r>
              <w:t>s based on the occurrence of amino acids in the protein sequences. The two proteins that will be studied in this assignment are of the non-ribosomal peptide synthase (NRPS) family and of the polyketide synthase (PKS) family.</w:t>
            </w:r>
          </w:p>
          <w:p w14:paraId="3BA1A38E" w14:textId="188EAE4B" w:rsidR="007F05FD" w:rsidRDefault="007F05FD" w:rsidP="00EF0DB8">
            <w:pPr>
              <w:spacing w:line="360" w:lineRule="auto"/>
            </w:pPr>
          </w:p>
          <w:p w14:paraId="3F49C8E1" w14:textId="0136B9E4" w:rsidR="004F54B6" w:rsidRDefault="00CB74F9" w:rsidP="00EF0DB8">
            <w:pPr>
              <w:spacing w:line="360" w:lineRule="auto"/>
            </w:pPr>
            <w:r>
              <w:rPr>
                <w:noProof/>
              </w:rPr>
              <mc:AlternateContent>
                <mc:Choice Requires="wps">
                  <w:drawing>
                    <wp:anchor distT="0" distB="0" distL="114300" distR="114300" simplePos="0" relativeHeight="251698176" behindDoc="0" locked="0" layoutInCell="1" allowOverlap="1" wp14:anchorId="7FE86D0E" wp14:editId="2841682D">
                      <wp:simplePos x="0" y="0"/>
                      <wp:positionH relativeFrom="margin">
                        <wp:posOffset>4978234</wp:posOffset>
                      </wp:positionH>
                      <wp:positionV relativeFrom="margin">
                        <wp:posOffset>1707515</wp:posOffset>
                      </wp:positionV>
                      <wp:extent cx="1875790" cy="5803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75790" cy="580390"/>
                              </a:xfrm>
                              <a:prstGeom prst="rect">
                                <a:avLst/>
                              </a:prstGeom>
                              <a:noFill/>
                              <a:ln w="6350">
                                <a:noFill/>
                              </a:ln>
                            </wps:spPr>
                            <wps:txbx>
                              <w:txbxContent>
                                <w:p w14:paraId="662E77F5" w14:textId="77777777" w:rsidR="00CB74F9" w:rsidRDefault="00CB74F9" w:rsidP="00CB74F9">
                                  <w:pPr>
                                    <w:pStyle w:val="Caption"/>
                                    <w:keepNext/>
                                  </w:pPr>
                                  <w:bookmarkStart w:id="0" w:name="_Ref94973063"/>
                                  <w:r w:rsidRPr="004F54B6">
                                    <w:t xml:space="preserve">Table </w:t>
                                  </w:r>
                                  <w:r w:rsidRPr="004F54B6">
                                    <w:fldChar w:fldCharType="begin"/>
                                  </w:r>
                                  <w:r w:rsidRPr="004F54B6">
                                    <w:instrText xml:space="preserve"> SEQ Table \* ARABIC </w:instrText>
                                  </w:r>
                                  <w:r w:rsidRPr="004F54B6">
                                    <w:fldChar w:fldCharType="separate"/>
                                  </w:r>
                                  <w:r w:rsidRPr="004F54B6">
                                    <w:t>1</w:t>
                                  </w:r>
                                  <w:r w:rsidRPr="004F54B6">
                                    <w:fldChar w:fldCharType="end"/>
                                  </w:r>
                                  <w:r w:rsidRPr="004F54B6">
                                    <w:t>: an overview of the 20 basic amino acids with their one-letter abbreviation</w:t>
                                  </w:r>
                                </w:p>
                                <w:p w14:paraId="1FBCD882" w14:textId="77777777" w:rsidR="004F54B6" w:rsidRDefault="004F54B6"/>
                                <w:tbl>
                                  <w:tblPr>
                                    <w:tblStyle w:val="TableGrid"/>
                                    <w:tblW w:w="2928" w:type="dxa"/>
                                    <w:tblInd w:w="-5" w:type="dxa"/>
                                    <w:tblLayout w:type="fixed"/>
                                    <w:tblLook w:val="04A0" w:firstRow="1" w:lastRow="0" w:firstColumn="1" w:lastColumn="0" w:noHBand="0" w:noVBand="1"/>
                                  </w:tblPr>
                                  <w:tblGrid>
                                    <w:gridCol w:w="1595"/>
                                    <w:gridCol w:w="1333"/>
                                  </w:tblGrid>
                                  <w:tr w:rsidR="00DE4A8A" w14:paraId="1FE609B5" w14:textId="77777777" w:rsidTr="00DE4A8A">
                                    <w:trPr>
                                      <w:trHeight w:val="646"/>
                                    </w:trPr>
                                    <w:tc>
                                      <w:tcPr>
                                        <w:tcW w:w="1595" w:type="dxa"/>
                                      </w:tcPr>
                                      <w:p w14:paraId="5C415562" w14:textId="77777777" w:rsidR="00DE4A8A" w:rsidRDefault="00DE4A8A" w:rsidP="00DE4A8A">
                                        <w:pPr>
                                          <w:spacing w:line="360" w:lineRule="auto"/>
                                        </w:pPr>
                                        <w:r w:rsidRPr="007F05FD">
                                          <w:rPr>
                                            <w:rFonts w:ascii="Calibri Light" w:hAnsi="Calibri Light" w:cs="Calibri Light"/>
                                            <w:b/>
                                            <w:bCs/>
                                            <w:sz w:val="16"/>
                                            <w:szCs w:val="16"/>
                                          </w:rPr>
                                          <w:t>Amino acid</w:t>
                                        </w:r>
                                      </w:p>
                                    </w:tc>
                                    <w:tc>
                                      <w:tcPr>
                                        <w:tcW w:w="1333" w:type="dxa"/>
                                      </w:tcPr>
                                      <w:p w14:paraId="51756665" w14:textId="77777777" w:rsidR="00DE4A8A" w:rsidRDefault="00DE4A8A" w:rsidP="00DE4A8A">
                                        <w:pPr>
                                          <w:spacing w:line="360" w:lineRule="auto"/>
                                        </w:pPr>
                                        <w:r w:rsidRPr="007F05FD">
                                          <w:rPr>
                                            <w:rFonts w:ascii="Calibri Light" w:hAnsi="Calibri Light" w:cs="Calibri Light"/>
                                            <w:b/>
                                            <w:bCs/>
                                            <w:sz w:val="16"/>
                                            <w:szCs w:val="16"/>
                                          </w:rPr>
                                          <w:t>Single letter abbreviation</w:t>
                                        </w:r>
                                      </w:p>
                                    </w:tc>
                                  </w:tr>
                                  <w:tr w:rsidR="00DE4A8A" w14:paraId="17B63E07" w14:textId="77777777" w:rsidTr="00DE4A8A">
                                    <w:trPr>
                                      <w:trHeight w:val="323"/>
                                    </w:trPr>
                                    <w:tc>
                                      <w:tcPr>
                                        <w:tcW w:w="1595" w:type="dxa"/>
                                      </w:tcPr>
                                      <w:p w14:paraId="570F368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Alanine</w:t>
                                        </w:r>
                                      </w:p>
                                    </w:tc>
                                    <w:tc>
                                      <w:tcPr>
                                        <w:tcW w:w="1333" w:type="dxa"/>
                                      </w:tcPr>
                                      <w:p w14:paraId="7DAAACD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w:t>
                                        </w:r>
                                      </w:p>
                                    </w:tc>
                                  </w:tr>
                                  <w:tr w:rsidR="00DE4A8A" w14:paraId="2EE2B7B8" w14:textId="77777777" w:rsidTr="00DE4A8A">
                                    <w:trPr>
                                      <w:trHeight w:val="323"/>
                                    </w:trPr>
                                    <w:tc>
                                      <w:tcPr>
                                        <w:tcW w:w="1595" w:type="dxa"/>
                                      </w:tcPr>
                                      <w:p w14:paraId="45765EB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Arginine</w:t>
                                        </w:r>
                                      </w:p>
                                    </w:tc>
                                    <w:tc>
                                      <w:tcPr>
                                        <w:tcW w:w="1333" w:type="dxa"/>
                                      </w:tcPr>
                                      <w:p w14:paraId="691D94C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R</w:t>
                                        </w:r>
                                      </w:p>
                                    </w:tc>
                                  </w:tr>
                                  <w:tr w:rsidR="00DE4A8A" w14:paraId="377EB2C3" w14:textId="77777777" w:rsidTr="00DE4A8A">
                                    <w:trPr>
                                      <w:trHeight w:val="323"/>
                                    </w:trPr>
                                    <w:tc>
                                      <w:tcPr>
                                        <w:tcW w:w="1595" w:type="dxa"/>
                                      </w:tcPr>
                                      <w:p w14:paraId="4AAEE49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Asparagine</w:t>
                                        </w:r>
                                      </w:p>
                                    </w:tc>
                                    <w:tc>
                                      <w:tcPr>
                                        <w:tcW w:w="1333" w:type="dxa"/>
                                      </w:tcPr>
                                      <w:p w14:paraId="32851B8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N</w:t>
                                        </w:r>
                                      </w:p>
                                    </w:tc>
                                  </w:tr>
                                  <w:tr w:rsidR="00DE4A8A" w14:paraId="42FE3EDA" w14:textId="77777777" w:rsidTr="00DE4A8A">
                                    <w:trPr>
                                      <w:trHeight w:val="323"/>
                                    </w:trPr>
                                    <w:tc>
                                      <w:tcPr>
                                        <w:tcW w:w="1595" w:type="dxa"/>
                                      </w:tcPr>
                                      <w:p w14:paraId="129CA1B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Aspartic acid</w:t>
                                        </w:r>
                                      </w:p>
                                    </w:tc>
                                    <w:tc>
                                      <w:tcPr>
                                        <w:tcW w:w="1333" w:type="dxa"/>
                                      </w:tcPr>
                                      <w:p w14:paraId="1DF45F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D</w:t>
                                        </w:r>
                                      </w:p>
                                    </w:tc>
                                  </w:tr>
                                  <w:tr w:rsidR="00DE4A8A" w14:paraId="4F7C53C5" w14:textId="77777777" w:rsidTr="00DE4A8A">
                                    <w:trPr>
                                      <w:trHeight w:val="323"/>
                                    </w:trPr>
                                    <w:tc>
                                      <w:tcPr>
                                        <w:tcW w:w="1595" w:type="dxa"/>
                                      </w:tcPr>
                                      <w:p w14:paraId="2EBE120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Cysteine</w:t>
                                        </w:r>
                                      </w:p>
                                    </w:tc>
                                    <w:tc>
                                      <w:tcPr>
                                        <w:tcW w:w="1333" w:type="dxa"/>
                                      </w:tcPr>
                                      <w:p w14:paraId="4CC57DE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w:t>
                                        </w:r>
                                      </w:p>
                                    </w:tc>
                                  </w:tr>
                                  <w:tr w:rsidR="00DE4A8A" w14:paraId="49AB16A3" w14:textId="77777777" w:rsidTr="00DE4A8A">
                                    <w:trPr>
                                      <w:trHeight w:val="323"/>
                                    </w:trPr>
                                    <w:tc>
                                      <w:tcPr>
                                        <w:tcW w:w="1595" w:type="dxa"/>
                                      </w:tcPr>
                                      <w:p w14:paraId="6FA69DA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Glutamine</w:t>
                                        </w:r>
                                      </w:p>
                                    </w:tc>
                                    <w:tc>
                                      <w:tcPr>
                                        <w:tcW w:w="1333" w:type="dxa"/>
                                      </w:tcPr>
                                      <w:p w14:paraId="65FA2D5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Q</w:t>
                                        </w:r>
                                      </w:p>
                                    </w:tc>
                                  </w:tr>
                                  <w:tr w:rsidR="00DE4A8A" w14:paraId="73BFC848" w14:textId="77777777" w:rsidTr="00DE4A8A">
                                    <w:trPr>
                                      <w:trHeight w:val="323"/>
                                    </w:trPr>
                                    <w:tc>
                                      <w:tcPr>
                                        <w:tcW w:w="1595" w:type="dxa"/>
                                      </w:tcPr>
                                      <w:p w14:paraId="43903A7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Glutamic acid</w:t>
                                        </w:r>
                                      </w:p>
                                    </w:tc>
                                    <w:tc>
                                      <w:tcPr>
                                        <w:tcW w:w="1333" w:type="dxa"/>
                                      </w:tcPr>
                                      <w:p w14:paraId="0F20ADF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E</w:t>
                                        </w:r>
                                      </w:p>
                                    </w:tc>
                                  </w:tr>
                                  <w:tr w:rsidR="00DE4A8A" w14:paraId="79D63106" w14:textId="77777777" w:rsidTr="00DE4A8A">
                                    <w:trPr>
                                      <w:trHeight w:val="323"/>
                                    </w:trPr>
                                    <w:tc>
                                      <w:tcPr>
                                        <w:tcW w:w="1595" w:type="dxa"/>
                                      </w:tcPr>
                                      <w:p w14:paraId="1F735849"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Glycine</w:t>
                                        </w:r>
                                      </w:p>
                                    </w:tc>
                                    <w:tc>
                                      <w:tcPr>
                                        <w:tcW w:w="1333" w:type="dxa"/>
                                      </w:tcPr>
                                      <w:p w14:paraId="270EB22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w:t>
                                        </w:r>
                                      </w:p>
                                    </w:tc>
                                  </w:tr>
                                  <w:tr w:rsidR="00DE4A8A" w14:paraId="756127F9" w14:textId="77777777" w:rsidTr="00DE4A8A">
                                    <w:trPr>
                                      <w:trHeight w:val="323"/>
                                    </w:trPr>
                                    <w:tc>
                                      <w:tcPr>
                                        <w:tcW w:w="1595" w:type="dxa"/>
                                      </w:tcPr>
                                      <w:p w14:paraId="2923BAB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Histidine</w:t>
                                        </w:r>
                                      </w:p>
                                    </w:tc>
                                    <w:tc>
                                      <w:tcPr>
                                        <w:tcW w:w="1333" w:type="dxa"/>
                                      </w:tcPr>
                                      <w:p w14:paraId="5ABF3BA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w:t>
                                        </w:r>
                                      </w:p>
                                    </w:tc>
                                  </w:tr>
                                  <w:tr w:rsidR="00DE4A8A" w14:paraId="378A52CE" w14:textId="77777777" w:rsidTr="00DE4A8A">
                                    <w:trPr>
                                      <w:trHeight w:val="323"/>
                                    </w:trPr>
                                    <w:tc>
                                      <w:tcPr>
                                        <w:tcW w:w="1595" w:type="dxa"/>
                                      </w:tcPr>
                                      <w:p w14:paraId="2B476A4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Isoleucine</w:t>
                                        </w:r>
                                      </w:p>
                                    </w:tc>
                                    <w:tc>
                                      <w:tcPr>
                                        <w:tcW w:w="1333" w:type="dxa"/>
                                      </w:tcPr>
                                      <w:p w14:paraId="6DC4F22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w:t>
                                        </w:r>
                                      </w:p>
                                    </w:tc>
                                  </w:tr>
                                  <w:tr w:rsidR="00DE4A8A" w14:paraId="29B89552" w14:textId="77777777" w:rsidTr="00DE4A8A">
                                    <w:trPr>
                                      <w:trHeight w:val="323"/>
                                    </w:trPr>
                                    <w:tc>
                                      <w:tcPr>
                                        <w:tcW w:w="1595" w:type="dxa"/>
                                      </w:tcPr>
                                      <w:p w14:paraId="509768E6"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Leucine</w:t>
                                        </w:r>
                                      </w:p>
                                    </w:tc>
                                    <w:tc>
                                      <w:tcPr>
                                        <w:tcW w:w="1333" w:type="dxa"/>
                                      </w:tcPr>
                                      <w:p w14:paraId="5BA0250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w:t>
                                        </w:r>
                                      </w:p>
                                    </w:tc>
                                  </w:tr>
                                  <w:tr w:rsidR="00DE4A8A" w14:paraId="32C3135A" w14:textId="77777777" w:rsidTr="00DE4A8A">
                                    <w:trPr>
                                      <w:trHeight w:val="323"/>
                                    </w:trPr>
                                    <w:tc>
                                      <w:tcPr>
                                        <w:tcW w:w="1595" w:type="dxa"/>
                                      </w:tcPr>
                                      <w:p w14:paraId="29452B3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Lysine</w:t>
                                        </w:r>
                                      </w:p>
                                    </w:tc>
                                    <w:tc>
                                      <w:tcPr>
                                        <w:tcW w:w="1333" w:type="dxa"/>
                                      </w:tcPr>
                                      <w:p w14:paraId="5D98320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K</w:t>
                                        </w:r>
                                      </w:p>
                                    </w:tc>
                                  </w:tr>
                                  <w:tr w:rsidR="00DE4A8A" w14:paraId="17E620C7" w14:textId="77777777" w:rsidTr="00DE4A8A">
                                    <w:trPr>
                                      <w:trHeight w:val="323"/>
                                    </w:trPr>
                                    <w:tc>
                                      <w:tcPr>
                                        <w:tcW w:w="1595" w:type="dxa"/>
                                      </w:tcPr>
                                      <w:p w14:paraId="00CA260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Methionine</w:t>
                                        </w:r>
                                      </w:p>
                                    </w:tc>
                                    <w:tc>
                                      <w:tcPr>
                                        <w:tcW w:w="1333" w:type="dxa"/>
                                      </w:tcPr>
                                      <w:p w14:paraId="6620EB0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w:t>
                                        </w:r>
                                      </w:p>
                                    </w:tc>
                                  </w:tr>
                                  <w:tr w:rsidR="00DE4A8A" w14:paraId="548CC1A2" w14:textId="77777777" w:rsidTr="00DE4A8A">
                                    <w:trPr>
                                      <w:trHeight w:val="323"/>
                                    </w:trPr>
                                    <w:tc>
                                      <w:tcPr>
                                        <w:tcW w:w="1595" w:type="dxa"/>
                                      </w:tcPr>
                                      <w:p w14:paraId="7284231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Phenylalanine</w:t>
                                        </w:r>
                                      </w:p>
                                    </w:tc>
                                    <w:tc>
                                      <w:tcPr>
                                        <w:tcW w:w="1333" w:type="dxa"/>
                                      </w:tcPr>
                                      <w:p w14:paraId="52424CE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F</w:t>
                                        </w:r>
                                      </w:p>
                                    </w:tc>
                                  </w:tr>
                                  <w:tr w:rsidR="00DE4A8A" w14:paraId="768CD027" w14:textId="77777777" w:rsidTr="00DE4A8A">
                                    <w:trPr>
                                      <w:trHeight w:val="323"/>
                                    </w:trPr>
                                    <w:tc>
                                      <w:tcPr>
                                        <w:tcW w:w="1595" w:type="dxa"/>
                                      </w:tcPr>
                                      <w:p w14:paraId="36ED58E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Proline</w:t>
                                        </w:r>
                                      </w:p>
                                    </w:tc>
                                    <w:tc>
                                      <w:tcPr>
                                        <w:tcW w:w="1333" w:type="dxa"/>
                                      </w:tcPr>
                                      <w:p w14:paraId="4A77F20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w:t>
                                        </w:r>
                                      </w:p>
                                    </w:tc>
                                  </w:tr>
                                  <w:tr w:rsidR="00DE4A8A" w14:paraId="789DCCC6" w14:textId="77777777" w:rsidTr="00DE4A8A">
                                    <w:trPr>
                                      <w:trHeight w:val="323"/>
                                    </w:trPr>
                                    <w:tc>
                                      <w:tcPr>
                                        <w:tcW w:w="1595" w:type="dxa"/>
                                      </w:tcPr>
                                      <w:p w14:paraId="131A71A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Serine</w:t>
                                        </w:r>
                                      </w:p>
                                    </w:tc>
                                    <w:tc>
                                      <w:tcPr>
                                        <w:tcW w:w="1333" w:type="dxa"/>
                                      </w:tcPr>
                                      <w:p w14:paraId="7887463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w:t>
                                        </w:r>
                                      </w:p>
                                    </w:tc>
                                  </w:tr>
                                  <w:tr w:rsidR="00DE4A8A" w14:paraId="75BF4C5F" w14:textId="77777777" w:rsidTr="00DE4A8A">
                                    <w:trPr>
                                      <w:trHeight w:val="323"/>
                                    </w:trPr>
                                    <w:tc>
                                      <w:tcPr>
                                        <w:tcW w:w="1595" w:type="dxa"/>
                                      </w:tcPr>
                                      <w:p w14:paraId="58C5C0A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Threonine</w:t>
                                        </w:r>
                                      </w:p>
                                    </w:tc>
                                    <w:tc>
                                      <w:tcPr>
                                        <w:tcW w:w="1333" w:type="dxa"/>
                                      </w:tcPr>
                                      <w:p w14:paraId="357C1F0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w:t>
                                        </w:r>
                                      </w:p>
                                    </w:tc>
                                  </w:tr>
                                  <w:tr w:rsidR="00DE4A8A" w14:paraId="333CC914" w14:textId="77777777" w:rsidTr="00DE4A8A">
                                    <w:trPr>
                                      <w:trHeight w:val="323"/>
                                    </w:trPr>
                                    <w:tc>
                                      <w:tcPr>
                                        <w:tcW w:w="1595" w:type="dxa"/>
                                      </w:tcPr>
                                      <w:p w14:paraId="46E1C9E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Tryptophan</w:t>
                                        </w:r>
                                      </w:p>
                                    </w:tc>
                                    <w:tc>
                                      <w:tcPr>
                                        <w:tcW w:w="1333" w:type="dxa"/>
                                      </w:tcPr>
                                      <w:p w14:paraId="5F0A8FD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W</w:t>
                                        </w:r>
                                      </w:p>
                                    </w:tc>
                                  </w:tr>
                                  <w:tr w:rsidR="00DE4A8A" w14:paraId="22831252" w14:textId="77777777" w:rsidTr="00DE4A8A">
                                    <w:trPr>
                                      <w:trHeight w:val="323"/>
                                    </w:trPr>
                                    <w:tc>
                                      <w:tcPr>
                                        <w:tcW w:w="1595" w:type="dxa"/>
                                      </w:tcPr>
                                      <w:p w14:paraId="3DFAD0E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Tyrosine</w:t>
                                        </w:r>
                                      </w:p>
                                    </w:tc>
                                    <w:tc>
                                      <w:tcPr>
                                        <w:tcW w:w="1333" w:type="dxa"/>
                                      </w:tcPr>
                                      <w:p w14:paraId="5A2D9A3E"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Y</w:t>
                                        </w:r>
                                      </w:p>
                                    </w:tc>
                                  </w:tr>
                                  <w:tr w:rsidR="00DE4A8A" w14:paraId="04C36879" w14:textId="77777777" w:rsidTr="00DE4A8A">
                                    <w:trPr>
                                      <w:trHeight w:val="323"/>
                                    </w:trPr>
                                    <w:tc>
                                      <w:tcPr>
                                        <w:tcW w:w="1595" w:type="dxa"/>
                                      </w:tcPr>
                                      <w:p w14:paraId="196286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Valine</w:t>
                                        </w:r>
                                      </w:p>
                                    </w:tc>
                                    <w:tc>
                                      <w:tcPr>
                                        <w:tcW w:w="1333" w:type="dxa"/>
                                      </w:tcPr>
                                      <w:p w14:paraId="73CC6EC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w:t>
                                        </w:r>
                                      </w:p>
                                    </w:tc>
                                  </w:tr>
                                </w:tbl>
                                <w:p w14:paraId="5E47BB92" w14:textId="578B8DD9" w:rsidR="00CB74F9" w:rsidRDefault="00DE4A8A" w:rsidP="00CB74F9">
                                  <w:pPr>
                                    <w:pStyle w:val="Caption"/>
                                    <w:keepNext/>
                                  </w:pPr>
                                  <w:r w:rsidRPr="004F54B6">
                                    <w:t xml:space="preserve"> </w:t>
                                  </w:r>
                                  <w:r w:rsidR="00CB74F9" w:rsidRPr="004F54B6">
                                    <w:t xml:space="preserve">Table </w:t>
                                  </w:r>
                                  <w:r w:rsidR="00CB74F9" w:rsidRPr="004F54B6">
                                    <w:fldChar w:fldCharType="begin"/>
                                  </w:r>
                                  <w:r w:rsidR="00CB74F9" w:rsidRPr="004F54B6">
                                    <w:instrText xml:space="preserve"> SEQ Table \* ARABIC </w:instrText>
                                  </w:r>
                                  <w:r w:rsidR="00CB74F9" w:rsidRPr="004F54B6">
                                    <w:fldChar w:fldCharType="separate"/>
                                  </w:r>
                                  <w:r w:rsidR="00CB74F9" w:rsidRPr="004F54B6">
                                    <w:t>1</w:t>
                                  </w:r>
                                  <w:r w:rsidR="00CB74F9" w:rsidRPr="004F54B6">
                                    <w:fldChar w:fldCharType="end"/>
                                  </w:r>
                                  <w:bookmarkEnd w:id="0"/>
                                  <w:r w:rsidR="00CB74F9" w:rsidRPr="004F54B6">
                                    <w:t>: an overview of the 20 basic amino acids with their one-letter abbreviation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86D0E" id="_x0000_t202" coordsize="21600,21600" o:spt="202" path="m,l,21600r21600,l21600,xe">
                      <v:stroke joinstyle="miter"/>
                      <v:path gradientshapeok="t" o:connecttype="rect"/>
                    </v:shapetype>
                    <v:shape id="Text Box 3" o:spid="_x0000_s1026" type="#_x0000_t202" style="position:absolute;margin-left:392pt;margin-top:134.45pt;width:147.7pt;height:45.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" filled="f" stroked="f" strokeweight=".5pt">
                      <v:textbox>
                        <w:txbxContent>
                          <w:p w14:paraId="662E77F5" w14:textId="77777777" w:rsidR="00CB74F9" w:rsidRDefault="00CB74F9" w:rsidP="00CB74F9">
                            <w:pPr>
                              <w:pStyle w:val="Caption"/>
                              <w:keepNext/>
                            </w:pPr>
                            <w:bookmarkStart w:id="1" w:name="_Ref94973063"/>
                            <w:r w:rsidRPr="004F54B6">
                              <w:t xml:space="preserve">Table </w:t>
                            </w:r>
                            <w:r w:rsidRPr="004F54B6">
                              <w:fldChar w:fldCharType="begin"/>
                            </w:r>
                            <w:r w:rsidRPr="004F54B6">
                              <w:instrText xml:space="preserve"> SEQ Table \* ARABIC </w:instrText>
                            </w:r>
                            <w:r w:rsidRPr="004F54B6">
                              <w:fldChar w:fldCharType="separate"/>
                            </w:r>
                            <w:r w:rsidRPr="004F54B6">
                              <w:t>1</w:t>
                            </w:r>
                            <w:r w:rsidRPr="004F54B6">
                              <w:fldChar w:fldCharType="end"/>
                            </w:r>
                            <w:r w:rsidRPr="004F54B6">
                              <w:t>: an overview of the 20 basic amino acids with their one-letter abbreviation</w:t>
                            </w:r>
                          </w:p>
                          <w:p w14:paraId="1FBCD882" w14:textId="77777777" w:rsidR="004F54B6" w:rsidRDefault="004F54B6"/>
                          <w:tbl>
                            <w:tblPr>
                              <w:tblStyle w:val="TableGrid"/>
                              <w:tblW w:w="2928" w:type="dxa"/>
                              <w:tblInd w:w="-5" w:type="dxa"/>
                              <w:tblLayout w:type="fixed"/>
                              <w:tblLook w:val="04A0" w:firstRow="1" w:lastRow="0" w:firstColumn="1" w:lastColumn="0" w:noHBand="0" w:noVBand="1"/>
                            </w:tblPr>
                            <w:tblGrid>
                              <w:gridCol w:w="1595"/>
                              <w:gridCol w:w="1333"/>
                            </w:tblGrid>
                            <w:tr w:rsidR="00DE4A8A" w14:paraId="1FE609B5" w14:textId="77777777" w:rsidTr="00DE4A8A">
                              <w:trPr>
                                <w:trHeight w:val="646"/>
                              </w:trPr>
                              <w:tc>
                                <w:tcPr>
                                  <w:tcW w:w="1595" w:type="dxa"/>
                                </w:tcPr>
                                <w:p w14:paraId="5C415562" w14:textId="77777777" w:rsidR="00DE4A8A" w:rsidRDefault="00DE4A8A" w:rsidP="00DE4A8A">
                                  <w:pPr>
                                    <w:spacing w:line="360" w:lineRule="auto"/>
                                  </w:pPr>
                                  <w:r w:rsidRPr="007F05FD">
                                    <w:rPr>
                                      <w:rFonts w:ascii="Calibri Light" w:hAnsi="Calibri Light" w:cs="Calibri Light"/>
                                      <w:b/>
                                      <w:bCs/>
                                      <w:sz w:val="16"/>
                                      <w:szCs w:val="16"/>
                                    </w:rPr>
                                    <w:t>Amino acid</w:t>
                                  </w:r>
                                </w:p>
                              </w:tc>
                              <w:tc>
                                <w:tcPr>
                                  <w:tcW w:w="1333" w:type="dxa"/>
                                </w:tcPr>
                                <w:p w14:paraId="51756665" w14:textId="77777777" w:rsidR="00DE4A8A" w:rsidRDefault="00DE4A8A" w:rsidP="00DE4A8A">
                                  <w:pPr>
                                    <w:spacing w:line="360" w:lineRule="auto"/>
                                  </w:pPr>
                                  <w:r w:rsidRPr="007F05FD">
                                    <w:rPr>
                                      <w:rFonts w:ascii="Calibri Light" w:hAnsi="Calibri Light" w:cs="Calibri Light"/>
                                      <w:b/>
                                      <w:bCs/>
                                      <w:sz w:val="16"/>
                                      <w:szCs w:val="16"/>
                                    </w:rPr>
                                    <w:t>Single letter abbreviation</w:t>
                                  </w:r>
                                </w:p>
                              </w:tc>
                            </w:tr>
                            <w:tr w:rsidR="00DE4A8A" w14:paraId="17B63E07" w14:textId="77777777" w:rsidTr="00DE4A8A">
                              <w:trPr>
                                <w:trHeight w:val="323"/>
                              </w:trPr>
                              <w:tc>
                                <w:tcPr>
                                  <w:tcW w:w="1595" w:type="dxa"/>
                                </w:tcPr>
                                <w:p w14:paraId="570F368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Alanine</w:t>
                                  </w:r>
                                </w:p>
                              </w:tc>
                              <w:tc>
                                <w:tcPr>
                                  <w:tcW w:w="1333" w:type="dxa"/>
                                </w:tcPr>
                                <w:p w14:paraId="7DAAACD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w:t>
                                  </w:r>
                                </w:p>
                              </w:tc>
                            </w:tr>
                            <w:tr w:rsidR="00DE4A8A" w14:paraId="2EE2B7B8" w14:textId="77777777" w:rsidTr="00DE4A8A">
                              <w:trPr>
                                <w:trHeight w:val="323"/>
                              </w:trPr>
                              <w:tc>
                                <w:tcPr>
                                  <w:tcW w:w="1595" w:type="dxa"/>
                                </w:tcPr>
                                <w:p w14:paraId="45765EB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Arginine</w:t>
                                  </w:r>
                                </w:p>
                              </w:tc>
                              <w:tc>
                                <w:tcPr>
                                  <w:tcW w:w="1333" w:type="dxa"/>
                                </w:tcPr>
                                <w:p w14:paraId="691D94C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R</w:t>
                                  </w:r>
                                </w:p>
                              </w:tc>
                            </w:tr>
                            <w:tr w:rsidR="00DE4A8A" w14:paraId="377EB2C3" w14:textId="77777777" w:rsidTr="00DE4A8A">
                              <w:trPr>
                                <w:trHeight w:val="323"/>
                              </w:trPr>
                              <w:tc>
                                <w:tcPr>
                                  <w:tcW w:w="1595" w:type="dxa"/>
                                </w:tcPr>
                                <w:p w14:paraId="4AAEE49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Asparagine</w:t>
                                  </w:r>
                                </w:p>
                              </w:tc>
                              <w:tc>
                                <w:tcPr>
                                  <w:tcW w:w="1333" w:type="dxa"/>
                                </w:tcPr>
                                <w:p w14:paraId="32851B8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N</w:t>
                                  </w:r>
                                </w:p>
                              </w:tc>
                            </w:tr>
                            <w:tr w:rsidR="00DE4A8A" w14:paraId="42FE3EDA" w14:textId="77777777" w:rsidTr="00DE4A8A">
                              <w:trPr>
                                <w:trHeight w:val="323"/>
                              </w:trPr>
                              <w:tc>
                                <w:tcPr>
                                  <w:tcW w:w="1595" w:type="dxa"/>
                                </w:tcPr>
                                <w:p w14:paraId="129CA1B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Aspartic acid</w:t>
                                  </w:r>
                                </w:p>
                              </w:tc>
                              <w:tc>
                                <w:tcPr>
                                  <w:tcW w:w="1333" w:type="dxa"/>
                                </w:tcPr>
                                <w:p w14:paraId="1DF45F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D</w:t>
                                  </w:r>
                                </w:p>
                              </w:tc>
                            </w:tr>
                            <w:tr w:rsidR="00DE4A8A" w14:paraId="4F7C53C5" w14:textId="77777777" w:rsidTr="00DE4A8A">
                              <w:trPr>
                                <w:trHeight w:val="323"/>
                              </w:trPr>
                              <w:tc>
                                <w:tcPr>
                                  <w:tcW w:w="1595" w:type="dxa"/>
                                </w:tcPr>
                                <w:p w14:paraId="2EBE120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Cysteine</w:t>
                                  </w:r>
                                </w:p>
                              </w:tc>
                              <w:tc>
                                <w:tcPr>
                                  <w:tcW w:w="1333" w:type="dxa"/>
                                </w:tcPr>
                                <w:p w14:paraId="4CC57DE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w:t>
                                  </w:r>
                                </w:p>
                              </w:tc>
                            </w:tr>
                            <w:tr w:rsidR="00DE4A8A" w14:paraId="49AB16A3" w14:textId="77777777" w:rsidTr="00DE4A8A">
                              <w:trPr>
                                <w:trHeight w:val="323"/>
                              </w:trPr>
                              <w:tc>
                                <w:tcPr>
                                  <w:tcW w:w="1595" w:type="dxa"/>
                                </w:tcPr>
                                <w:p w14:paraId="6FA69DA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Glutamine</w:t>
                                  </w:r>
                                </w:p>
                              </w:tc>
                              <w:tc>
                                <w:tcPr>
                                  <w:tcW w:w="1333" w:type="dxa"/>
                                </w:tcPr>
                                <w:p w14:paraId="65FA2D5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Q</w:t>
                                  </w:r>
                                </w:p>
                              </w:tc>
                            </w:tr>
                            <w:tr w:rsidR="00DE4A8A" w14:paraId="73BFC848" w14:textId="77777777" w:rsidTr="00DE4A8A">
                              <w:trPr>
                                <w:trHeight w:val="323"/>
                              </w:trPr>
                              <w:tc>
                                <w:tcPr>
                                  <w:tcW w:w="1595" w:type="dxa"/>
                                </w:tcPr>
                                <w:p w14:paraId="43903A7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Glutamic acid</w:t>
                                  </w:r>
                                </w:p>
                              </w:tc>
                              <w:tc>
                                <w:tcPr>
                                  <w:tcW w:w="1333" w:type="dxa"/>
                                </w:tcPr>
                                <w:p w14:paraId="0F20ADFF"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E</w:t>
                                  </w:r>
                                </w:p>
                              </w:tc>
                            </w:tr>
                            <w:tr w:rsidR="00DE4A8A" w14:paraId="79D63106" w14:textId="77777777" w:rsidTr="00DE4A8A">
                              <w:trPr>
                                <w:trHeight w:val="323"/>
                              </w:trPr>
                              <w:tc>
                                <w:tcPr>
                                  <w:tcW w:w="1595" w:type="dxa"/>
                                </w:tcPr>
                                <w:p w14:paraId="1F735849"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Glycine</w:t>
                                  </w:r>
                                </w:p>
                              </w:tc>
                              <w:tc>
                                <w:tcPr>
                                  <w:tcW w:w="1333" w:type="dxa"/>
                                </w:tcPr>
                                <w:p w14:paraId="270EB22D"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w:t>
                                  </w:r>
                                </w:p>
                              </w:tc>
                            </w:tr>
                            <w:tr w:rsidR="00DE4A8A" w14:paraId="756127F9" w14:textId="77777777" w:rsidTr="00DE4A8A">
                              <w:trPr>
                                <w:trHeight w:val="323"/>
                              </w:trPr>
                              <w:tc>
                                <w:tcPr>
                                  <w:tcW w:w="1595" w:type="dxa"/>
                                </w:tcPr>
                                <w:p w14:paraId="2923BAB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Histidine</w:t>
                                  </w:r>
                                </w:p>
                              </w:tc>
                              <w:tc>
                                <w:tcPr>
                                  <w:tcW w:w="1333" w:type="dxa"/>
                                </w:tcPr>
                                <w:p w14:paraId="5ABF3BA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w:t>
                                  </w:r>
                                </w:p>
                              </w:tc>
                            </w:tr>
                            <w:tr w:rsidR="00DE4A8A" w14:paraId="378A52CE" w14:textId="77777777" w:rsidTr="00DE4A8A">
                              <w:trPr>
                                <w:trHeight w:val="323"/>
                              </w:trPr>
                              <w:tc>
                                <w:tcPr>
                                  <w:tcW w:w="1595" w:type="dxa"/>
                                </w:tcPr>
                                <w:p w14:paraId="2B476A4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Isoleucine</w:t>
                                  </w:r>
                                </w:p>
                              </w:tc>
                              <w:tc>
                                <w:tcPr>
                                  <w:tcW w:w="1333" w:type="dxa"/>
                                </w:tcPr>
                                <w:p w14:paraId="6DC4F22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w:t>
                                  </w:r>
                                </w:p>
                              </w:tc>
                            </w:tr>
                            <w:tr w:rsidR="00DE4A8A" w14:paraId="29B89552" w14:textId="77777777" w:rsidTr="00DE4A8A">
                              <w:trPr>
                                <w:trHeight w:val="323"/>
                              </w:trPr>
                              <w:tc>
                                <w:tcPr>
                                  <w:tcW w:w="1595" w:type="dxa"/>
                                </w:tcPr>
                                <w:p w14:paraId="509768E6"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Leucine</w:t>
                                  </w:r>
                                </w:p>
                              </w:tc>
                              <w:tc>
                                <w:tcPr>
                                  <w:tcW w:w="1333" w:type="dxa"/>
                                </w:tcPr>
                                <w:p w14:paraId="5BA0250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w:t>
                                  </w:r>
                                </w:p>
                              </w:tc>
                            </w:tr>
                            <w:tr w:rsidR="00DE4A8A" w14:paraId="32C3135A" w14:textId="77777777" w:rsidTr="00DE4A8A">
                              <w:trPr>
                                <w:trHeight w:val="323"/>
                              </w:trPr>
                              <w:tc>
                                <w:tcPr>
                                  <w:tcW w:w="1595" w:type="dxa"/>
                                </w:tcPr>
                                <w:p w14:paraId="29452B3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Lysine</w:t>
                                  </w:r>
                                </w:p>
                              </w:tc>
                              <w:tc>
                                <w:tcPr>
                                  <w:tcW w:w="1333" w:type="dxa"/>
                                </w:tcPr>
                                <w:p w14:paraId="5D983200"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K</w:t>
                                  </w:r>
                                </w:p>
                              </w:tc>
                            </w:tr>
                            <w:tr w:rsidR="00DE4A8A" w14:paraId="17E620C7" w14:textId="77777777" w:rsidTr="00DE4A8A">
                              <w:trPr>
                                <w:trHeight w:val="323"/>
                              </w:trPr>
                              <w:tc>
                                <w:tcPr>
                                  <w:tcW w:w="1595" w:type="dxa"/>
                                </w:tcPr>
                                <w:p w14:paraId="00CA260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Methionine</w:t>
                                  </w:r>
                                </w:p>
                              </w:tc>
                              <w:tc>
                                <w:tcPr>
                                  <w:tcW w:w="1333" w:type="dxa"/>
                                </w:tcPr>
                                <w:p w14:paraId="6620EB0C"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w:t>
                                  </w:r>
                                </w:p>
                              </w:tc>
                            </w:tr>
                            <w:tr w:rsidR="00DE4A8A" w14:paraId="548CC1A2" w14:textId="77777777" w:rsidTr="00DE4A8A">
                              <w:trPr>
                                <w:trHeight w:val="323"/>
                              </w:trPr>
                              <w:tc>
                                <w:tcPr>
                                  <w:tcW w:w="1595" w:type="dxa"/>
                                </w:tcPr>
                                <w:p w14:paraId="72842312"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Phenylalanine</w:t>
                                  </w:r>
                                </w:p>
                              </w:tc>
                              <w:tc>
                                <w:tcPr>
                                  <w:tcW w:w="1333" w:type="dxa"/>
                                </w:tcPr>
                                <w:p w14:paraId="52424CE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F</w:t>
                                  </w:r>
                                </w:p>
                              </w:tc>
                            </w:tr>
                            <w:tr w:rsidR="00DE4A8A" w14:paraId="768CD027" w14:textId="77777777" w:rsidTr="00DE4A8A">
                              <w:trPr>
                                <w:trHeight w:val="323"/>
                              </w:trPr>
                              <w:tc>
                                <w:tcPr>
                                  <w:tcW w:w="1595" w:type="dxa"/>
                                </w:tcPr>
                                <w:p w14:paraId="36ED58E4"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Proline</w:t>
                                  </w:r>
                                </w:p>
                              </w:tc>
                              <w:tc>
                                <w:tcPr>
                                  <w:tcW w:w="1333" w:type="dxa"/>
                                </w:tcPr>
                                <w:p w14:paraId="4A77F207"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w:t>
                                  </w:r>
                                </w:p>
                              </w:tc>
                            </w:tr>
                            <w:tr w:rsidR="00DE4A8A" w14:paraId="789DCCC6" w14:textId="77777777" w:rsidTr="00DE4A8A">
                              <w:trPr>
                                <w:trHeight w:val="323"/>
                              </w:trPr>
                              <w:tc>
                                <w:tcPr>
                                  <w:tcW w:w="1595" w:type="dxa"/>
                                </w:tcPr>
                                <w:p w14:paraId="131A71AA"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Serine</w:t>
                                  </w:r>
                                </w:p>
                              </w:tc>
                              <w:tc>
                                <w:tcPr>
                                  <w:tcW w:w="1333" w:type="dxa"/>
                                </w:tcPr>
                                <w:p w14:paraId="7887463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w:t>
                                  </w:r>
                                </w:p>
                              </w:tc>
                            </w:tr>
                            <w:tr w:rsidR="00DE4A8A" w14:paraId="75BF4C5F" w14:textId="77777777" w:rsidTr="00DE4A8A">
                              <w:trPr>
                                <w:trHeight w:val="323"/>
                              </w:trPr>
                              <w:tc>
                                <w:tcPr>
                                  <w:tcW w:w="1595" w:type="dxa"/>
                                </w:tcPr>
                                <w:p w14:paraId="58C5C0A3"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Threonine</w:t>
                                  </w:r>
                                </w:p>
                              </w:tc>
                              <w:tc>
                                <w:tcPr>
                                  <w:tcW w:w="1333" w:type="dxa"/>
                                </w:tcPr>
                                <w:p w14:paraId="357C1F08"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w:t>
                                  </w:r>
                                </w:p>
                              </w:tc>
                            </w:tr>
                            <w:tr w:rsidR="00DE4A8A" w14:paraId="333CC914" w14:textId="77777777" w:rsidTr="00DE4A8A">
                              <w:trPr>
                                <w:trHeight w:val="323"/>
                              </w:trPr>
                              <w:tc>
                                <w:tcPr>
                                  <w:tcW w:w="1595" w:type="dxa"/>
                                </w:tcPr>
                                <w:p w14:paraId="46E1C9E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Tryptophan</w:t>
                                  </w:r>
                                </w:p>
                              </w:tc>
                              <w:tc>
                                <w:tcPr>
                                  <w:tcW w:w="1333" w:type="dxa"/>
                                </w:tcPr>
                                <w:p w14:paraId="5F0A8FD5"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W</w:t>
                                  </w:r>
                                </w:p>
                              </w:tc>
                            </w:tr>
                            <w:tr w:rsidR="00DE4A8A" w14:paraId="22831252" w14:textId="77777777" w:rsidTr="00DE4A8A">
                              <w:trPr>
                                <w:trHeight w:val="323"/>
                              </w:trPr>
                              <w:tc>
                                <w:tcPr>
                                  <w:tcW w:w="1595" w:type="dxa"/>
                                </w:tcPr>
                                <w:p w14:paraId="3DFAD0E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Tyrosine</w:t>
                                  </w:r>
                                </w:p>
                              </w:tc>
                              <w:tc>
                                <w:tcPr>
                                  <w:tcW w:w="1333" w:type="dxa"/>
                                </w:tcPr>
                                <w:p w14:paraId="5A2D9A3E"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Y</w:t>
                                  </w:r>
                                </w:p>
                              </w:tc>
                            </w:tr>
                            <w:tr w:rsidR="00DE4A8A" w14:paraId="04C36879" w14:textId="77777777" w:rsidTr="00DE4A8A">
                              <w:trPr>
                                <w:trHeight w:val="323"/>
                              </w:trPr>
                              <w:tc>
                                <w:tcPr>
                                  <w:tcW w:w="1595" w:type="dxa"/>
                                </w:tcPr>
                                <w:p w14:paraId="19628671"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Valine</w:t>
                                  </w:r>
                                </w:p>
                              </w:tc>
                              <w:tc>
                                <w:tcPr>
                                  <w:tcW w:w="1333" w:type="dxa"/>
                                </w:tcPr>
                                <w:p w14:paraId="73CC6ECB" w14:textId="77777777" w:rsidR="00DE4A8A" w:rsidRPr="007F05FD" w:rsidRDefault="00DE4A8A" w:rsidP="00DE4A8A">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w:t>
                                  </w:r>
                                </w:p>
                              </w:tc>
                            </w:tr>
                          </w:tbl>
                          <w:p w14:paraId="5E47BB92" w14:textId="578B8DD9" w:rsidR="00CB74F9" w:rsidRDefault="00DE4A8A" w:rsidP="00CB74F9">
                            <w:pPr>
                              <w:pStyle w:val="Caption"/>
                              <w:keepNext/>
                            </w:pPr>
                            <w:r w:rsidRPr="004F54B6">
                              <w:t xml:space="preserve"> </w:t>
                            </w:r>
                            <w:r w:rsidR="00CB74F9" w:rsidRPr="004F54B6">
                              <w:t xml:space="preserve">Table </w:t>
                            </w:r>
                            <w:r w:rsidR="00CB74F9" w:rsidRPr="004F54B6">
                              <w:fldChar w:fldCharType="begin"/>
                            </w:r>
                            <w:r w:rsidR="00CB74F9" w:rsidRPr="004F54B6">
                              <w:instrText xml:space="preserve"> SEQ Table \* ARABIC </w:instrText>
                            </w:r>
                            <w:r w:rsidR="00CB74F9" w:rsidRPr="004F54B6">
                              <w:fldChar w:fldCharType="separate"/>
                            </w:r>
                            <w:r w:rsidR="00CB74F9" w:rsidRPr="004F54B6">
                              <w:t>1</w:t>
                            </w:r>
                            <w:r w:rsidR="00CB74F9" w:rsidRPr="004F54B6">
                              <w:fldChar w:fldCharType="end"/>
                            </w:r>
                            <w:bookmarkEnd w:id="1"/>
                            <w:r w:rsidR="00CB74F9" w:rsidRPr="004F54B6">
                              <w:t>: an overview of the 20 basic amino acids with their one-letter abbreviation</w:t>
                            </w:r>
                          </w:p>
                        </w:txbxContent>
                      </v:textbox>
                      <w10:wrap type="square" anchorx="margin" anchory="margin"/>
                    </v:shape>
                  </w:pict>
                </mc:Fallback>
              </mc:AlternateContent>
            </w:r>
            <w:r w:rsidR="007F05FD">
              <w:t xml:space="preserve">Proteins are some of the basic building blocks of living organisms. They are </w:t>
            </w:r>
            <w:r w:rsidR="00DE4A8A">
              <w:t xml:space="preserve">in most cases </w:t>
            </w:r>
            <w:r w:rsidR="007F05FD">
              <w:t>biologically encoded by the DNA. The DNA first gets transcribed into RNA and finally is translated into proteins. Proteins consist out of 20 different amino acids each with specific properties. In bioinformatics, we write down the amino acids in a one-letter code. An example would be the amino acid valine that has the one-letter code V.</w:t>
            </w:r>
            <w:r w:rsidR="004F54B6">
              <w:t xml:space="preserve"> An overview of all basic amino acids with their letter is given in </w:t>
            </w:r>
            <w:r w:rsidR="004F54B6">
              <w:fldChar w:fldCharType="begin"/>
            </w:r>
            <w:r w:rsidR="004F54B6">
              <w:instrText xml:space="preserve"> REF _Ref94973063 \h </w:instrText>
            </w:r>
            <w:r w:rsidR="00EF0DB8">
              <w:instrText xml:space="preserve"> \* MERGEFORMAT </w:instrText>
            </w:r>
            <w:r w:rsidR="004F54B6">
              <w:fldChar w:fldCharType="separate"/>
            </w:r>
            <w:r w:rsidR="004F54B6">
              <w:t xml:space="preserve">Table </w:t>
            </w:r>
            <w:r w:rsidR="004F54B6">
              <w:rPr>
                <w:noProof/>
              </w:rPr>
              <w:t>1</w:t>
            </w:r>
            <w:r w:rsidR="004F54B6">
              <w:fldChar w:fldCharType="end"/>
            </w:r>
            <w:r w:rsidR="004F54B6">
              <w:t>.</w:t>
            </w:r>
          </w:p>
          <w:p w14:paraId="10667795" w14:textId="46063D82" w:rsidR="00CB74F9" w:rsidRDefault="00CB74F9" w:rsidP="00EF0DB8">
            <w:pPr>
              <w:spacing w:line="360" w:lineRule="auto"/>
            </w:pPr>
          </w:p>
          <w:tbl>
            <w:tblPr>
              <w:tblStyle w:val="TableGrid"/>
              <w:tblpPr w:leftFromText="181" w:rightFromText="181" w:vertAnchor="text" w:horzAnchor="margin" w:tblpXSpec="right" w:tblpY="1"/>
              <w:tblOverlap w:val="never"/>
              <w:tblW w:w="2928" w:type="dxa"/>
              <w:tblLayout w:type="fixed"/>
              <w:tblLook w:val="04A0" w:firstRow="1" w:lastRow="0" w:firstColumn="1" w:lastColumn="0" w:noHBand="0" w:noVBand="1"/>
            </w:tblPr>
            <w:tblGrid>
              <w:gridCol w:w="1595"/>
              <w:gridCol w:w="1333"/>
            </w:tblGrid>
            <w:tr w:rsidR="00DE4A8A" w14:paraId="5A8F811E" w14:textId="77777777" w:rsidTr="00625487">
              <w:trPr>
                <w:trHeight w:val="646"/>
              </w:trPr>
              <w:tc>
                <w:tcPr>
                  <w:tcW w:w="1595" w:type="dxa"/>
                </w:tcPr>
                <w:p w14:paraId="2F8AFC5C" w14:textId="77777777" w:rsidR="00DE4A8A" w:rsidRDefault="00DE4A8A" w:rsidP="00EF0DB8">
                  <w:pPr>
                    <w:spacing w:line="360" w:lineRule="auto"/>
                  </w:pPr>
                  <w:r w:rsidRPr="007F05FD">
                    <w:rPr>
                      <w:rFonts w:ascii="Calibri Light" w:hAnsi="Calibri Light" w:cs="Calibri Light"/>
                      <w:b/>
                      <w:bCs/>
                      <w:sz w:val="16"/>
                      <w:szCs w:val="16"/>
                    </w:rPr>
                    <w:t>Amino acid</w:t>
                  </w:r>
                </w:p>
              </w:tc>
              <w:tc>
                <w:tcPr>
                  <w:tcW w:w="1333" w:type="dxa"/>
                </w:tcPr>
                <w:p w14:paraId="020024C6" w14:textId="77777777" w:rsidR="00DE4A8A" w:rsidRDefault="00DE4A8A" w:rsidP="00EF0DB8">
                  <w:pPr>
                    <w:spacing w:line="360" w:lineRule="auto"/>
                  </w:pPr>
                  <w:r w:rsidRPr="007F05FD">
                    <w:rPr>
                      <w:rFonts w:ascii="Calibri Light" w:hAnsi="Calibri Light" w:cs="Calibri Light"/>
                      <w:b/>
                      <w:bCs/>
                      <w:sz w:val="16"/>
                      <w:szCs w:val="16"/>
                    </w:rPr>
                    <w:t>Single letter abbreviation</w:t>
                  </w:r>
                </w:p>
              </w:tc>
            </w:tr>
            <w:tr w:rsidR="00DE4A8A" w14:paraId="0ADB8A0A" w14:textId="77777777" w:rsidTr="00625487">
              <w:trPr>
                <w:trHeight w:val="323"/>
              </w:trPr>
              <w:tc>
                <w:tcPr>
                  <w:tcW w:w="1595" w:type="dxa"/>
                </w:tcPr>
                <w:p w14:paraId="4E5936CA"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Alanine</w:t>
                  </w:r>
                </w:p>
              </w:tc>
              <w:tc>
                <w:tcPr>
                  <w:tcW w:w="1333" w:type="dxa"/>
                </w:tcPr>
                <w:p w14:paraId="4F97BA86"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w:t>
                  </w:r>
                </w:p>
              </w:tc>
            </w:tr>
            <w:tr w:rsidR="00DE4A8A" w14:paraId="55596FF3" w14:textId="77777777" w:rsidTr="00625487">
              <w:trPr>
                <w:trHeight w:val="323"/>
              </w:trPr>
              <w:tc>
                <w:tcPr>
                  <w:tcW w:w="1595" w:type="dxa"/>
                </w:tcPr>
                <w:p w14:paraId="234B4F91"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Arginine</w:t>
                  </w:r>
                </w:p>
              </w:tc>
              <w:tc>
                <w:tcPr>
                  <w:tcW w:w="1333" w:type="dxa"/>
                </w:tcPr>
                <w:p w14:paraId="1B382E6B"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R</w:t>
                  </w:r>
                </w:p>
              </w:tc>
            </w:tr>
            <w:tr w:rsidR="00DE4A8A" w14:paraId="6412F8D9" w14:textId="77777777" w:rsidTr="00625487">
              <w:trPr>
                <w:trHeight w:val="323"/>
              </w:trPr>
              <w:tc>
                <w:tcPr>
                  <w:tcW w:w="1595" w:type="dxa"/>
                </w:tcPr>
                <w:p w14:paraId="63289624"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Asparagine</w:t>
                  </w:r>
                </w:p>
              </w:tc>
              <w:tc>
                <w:tcPr>
                  <w:tcW w:w="1333" w:type="dxa"/>
                </w:tcPr>
                <w:p w14:paraId="2714CD41"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N</w:t>
                  </w:r>
                </w:p>
              </w:tc>
            </w:tr>
            <w:tr w:rsidR="00DE4A8A" w14:paraId="201C7DFF" w14:textId="77777777" w:rsidTr="00625487">
              <w:trPr>
                <w:trHeight w:val="323"/>
              </w:trPr>
              <w:tc>
                <w:tcPr>
                  <w:tcW w:w="1595" w:type="dxa"/>
                </w:tcPr>
                <w:p w14:paraId="46E18C8D"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Aspartic acid</w:t>
                  </w:r>
                </w:p>
              </w:tc>
              <w:tc>
                <w:tcPr>
                  <w:tcW w:w="1333" w:type="dxa"/>
                </w:tcPr>
                <w:p w14:paraId="55D9D064"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D</w:t>
                  </w:r>
                </w:p>
              </w:tc>
            </w:tr>
            <w:tr w:rsidR="00DE4A8A" w14:paraId="78C972EB" w14:textId="77777777" w:rsidTr="00625487">
              <w:trPr>
                <w:trHeight w:val="323"/>
              </w:trPr>
              <w:tc>
                <w:tcPr>
                  <w:tcW w:w="1595" w:type="dxa"/>
                </w:tcPr>
                <w:p w14:paraId="001A682C"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Cysteine</w:t>
                  </w:r>
                </w:p>
              </w:tc>
              <w:tc>
                <w:tcPr>
                  <w:tcW w:w="1333" w:type="dxa"/>
                </w:tcPr>
                <w:p w14:paraId="101B0CDF"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C</w:t>
                  </w:r>
                </w:p>
              </w:tc>
            </w:tr>
            <w:tr w:rsidR="00DE4A8A" w14:paraId="36F82C11" w14:textId="77777777" w:rsidTr="00625487">
              <w:trPr>
                <w:trHeight w:val="323"/>
              </w:trPr>
              <w:tc>
                <w:tcPr>
                  <w:tcW w:w="1595" w:type="dxa"/>
                </w:tcPr>
                <w:p w14:paraId="634A9A82"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Glutamine</w:t>
                  </w:r>
                </w:p>
              </w:tc>
              <w:tc>
                <w:tcPr>
                  <w:tcW w:w="1333" w:type="dxa"/>
                </w:tcPr>
                <w:p w14:paraId="40166A48"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Q</w:t>
                  </w:r>
                </w:p>
              </w:tc>
            </w:tr>
            <w:tr w:rsidR="00DE4A8A" w14:paraId="17079202" w14:textId="77777777" w:rsidTr="00625487">
              <w:trPr>
                <w:trHeight w:val="323"/>
              </w:trPr>
              <w:tc>
                <w:tcPr>
                  <w:tcW w:w="1595" w:type="dxa"/>
                </w:tcPr>
                <w:p w14:paraId="69BF4ED5"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Glutamic acid</w:t>
                  </w:r>
                </w:p>
              </w:tc>
              <w:tc>
                <w:tcPr>
                  <w:tcW w:w="1333" w:type="dxa"/>
                </w:tcPr>
                <w:p w14:paraId="6B40263B"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E</w:t>
                  </w:r>
                </w:p>
              </w:tc>
            </w:tr>
            <w:tr w:rsidR="00DE4A8A" w14:paraId="7A40248C" w14:textId="77777777" w:rsidTr="00625487">
              <w:trPr>
                <w:trHeight w:val="323"/>
              </w:trPr>
              <w:tc>
                <w:tcPr>
                  <w:tcW w:w="1595" w:type="dxa"/>
                </w:tcPr>
                <w:p w14:paraId="187911D9"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Glycine</w:t>
                  </w:r>
                </w:p>
              </w:tc>
              <w:tc>
                <w:tcPr>
                  <w:tcW w:w="1333" w:type="dxa"/>
                </w:tcPr>
                <w:p w14:paraId="77AE715E"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G</w:t>
                  </w:r>
                </w:p>
              </w:tc>
            </w:tr>
            <w:tr w:rsidR="00DE4A8A" w14:paraId="5348895D" w14:textId="77777777" w:rsidTr="00625487">
              <w:trPr>
                <w:trHeight w:val="323"/>
              </w:trPr>
              <w:tc>
                <w:tcPr>
                  <w:tcW w:w="1595" w:type="dxa"/>
                </w:tcPr>
                <w:p w14:paraId="09C70360"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Histidine</w:t>
                  </w:r>
                </w:p>
              </w:tc>
              <w:tc>
                <w:tcPr>
                  <w:tcW w:w="1333" w:type="dxa"/>
                </w:tcPr>
                <w:p w14:paraId="32D93EBC"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H</w:t>
                  </w:r>
                </w:p>
              </w:tc>
            </w:tr>
            <w:tr w:rsidR="00DE4A8A" w14:paraId="4EE4B8C8" w14:textId="77777777" w:rsidTr="00625487">
              <w:trPr>
                <w:trHeight w:val="323"/>
              </w:trPr>
              <w:tc>
                <w:tcPr>
                  <w:tcW w:w="1595" w:type="dxa"/>
                </w:tcPr>
                <w:p w14:paraId="20CA912D"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Isoleucine</w:t>
                  </w:r>
                </w:p>
              </w:tc>
              <w:tc>
                <w:tcPr>
                  <w:tcW w:w="1333" w:type="dxa"/>
                </w:tcPr>
                <w:p w14:paraId="16301D67"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I</w:t>
                  </w:r>
                </w:p>
              </w:tc>
            </w:tr>
            <w:tr w:rsidR="00DE4A8A" w14:paraId="27F461F3" w14:textId="77777777" w:rsidTr="00625487">
              <w:trPr>
                <w:trHeight w:val="323"/>
              </w:trPr>
              <w:tc>
                <w:tcPr>
                  <w:tcW w:w="1595" w:type="dxa"/>
                </w:tcPr>
                <w:p w14:paraId="3791AB9F"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Leucine</w:t>
                  </w:r>
                </w:p>
              </w:tc>
              <w:tc>
                <w:tcPr>
                  <w:tcW w:w="1333" w:type="dxa"/>
                </w:tcPr>
                <w:p w14:paraId="6A71B9DE"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w:t>
                  </w:r>
                </w:p>
              </w:tc>
            </w:tr>
            <w:tr w:rsidR="00DE4A8A" w14:paraId="27BBFC2D" w14:textId="77777777" w:rsidTr="00625487">
              <w:trPr>
                <w:trHeight w:val="323"/>
              </w:trPr>
              <w:tc>
                <w:tcPr>
                  <w:tcW w:w="1595" w:type="dxa"/>
                </w:tcPr>
                <w:p w14:paraId="655E7B1F"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Lysine</w:t>
                  </w:r>
                </w:p>
              </w:tc>
              <w:tc>
                <w:tcPr>
                  <w:tcW w:w="1333" w:type="dxa"/>
                </w:tcPr>
                <w:p w14:paraId="74A637EA"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K</w:t>
                  </w:r>
                </w:p>
              </w:tc>
            </w:tr>
            <w:tr w:rsidR="00DE4A8A" w14:paraId="4B610727" w14:textId="77777777" w:rsidTr="00625487">
              <w:trPr>
                <w:trHeight w:val="323"/>
              </w:trPr>
              <w:tc>
                <w:tcPr>
                  <w:tcW w:w="1595" w:type="dxa"/>
                </w:tcPr>
                <w:p w14:paraId="71C62109"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Methionine</w:t>
                  </w:r>
                </w:p>
              </w:tc>
              <w:tc>
                <w:tcPr>
                  <w:tcW w:w="1333" w:type="dxa"/>
                </w:tcPr>
                <w:p w14:paraId="58EE5C8A"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M</w:t>
                  </w:r>
                </w:p>
              </w:tc>
            </w:tr>
            <w:tr w:rsidR="00DE4A8A" w14:paraId="1C37BB60" w14:textId="77777777" w:rsidTr="00625487">
              <w:trPr>
                <w:trHeight w:val="323"/>
              </w:trPr>
              <w:tc>
                <w:tcPr>
                  <w:tcW w:w="1595" w:type="dxa"/>
                </w:tcPr>
                <w:p w14:paraId="645C4805"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Phenylalanine</w:t>
                  </w:r>
                </w:p>
              </w:tc>
              <w:tc>
                <w:tcPr>
                  <w:tcW w:w="1333" w:type="dxa"/>
                </w:tcPr>
                <w:p w14:paraId="4343D463"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F</w:t>
                  </w:r>
                </w:p>
              </w:tc>
            </w:tr>
            <w:tr w:rsidR="00DE4A8A" w14:paraId="0FA2531B" w14:textId="77777777" w:rsidTr="00625487">
              <w:trPr>
                <w:trHeight w:val="323"/>
              </w:trPr>
              <w:tc>
                <w:tcPr>
                  <w:tcW w:w="1595" w:type="dxa"/>
                </w:tcPr>
                <w:p w14:paraId="211C0A73"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Proline</w:t>
                  </w:r>
                </w:p>
              </w:tc>
              <w:tc>
                <w:tcPr>
                  <w:tcW w:w="1333" w:type="dxa"/>
                </w:tcPr>
                <w:p w14:paraId="4BC99693"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P</w:t>
                  </w:r>
                </w:p>
              </w:tc>
            </w:tr>
            <w:tr w:rsidR="00DE4A8A" w14:paraId="5090C6F6" w14:textId="77777777" w:rsidTr="00625487">
              <w:trPr>
                <w:trHeight w:val="323"/>
              </w:trPr>
              <w:tc>
                <w:tcPr>
                  <w:tcW w:w="1595" w:type="dxa"/>
                </w:tcPr>
                <w:p w14:paraId="615AF425"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Serine</w:t>
                  </w:r>
                </w:p>
              </w:tc>
              <w:tc>
                <w:tcPr>
                  <w:tcW w:w="1333" w:type="dxa"/>
                </w:tcPr>
                <w:p w14:paraId="79551843"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S</w:t>
                  </w:r>
                </w:p>
              </w:tc>
            </w:tr>
            <w:tr w:rsidR="00DE4A8A" w14:paraId="7CB1F00E" w14:textId="77777777" w:rsidTr="00625487">
              <w:trPr>
                <w:trHeight w:val="323"/>
              </w:trPr>
              <w:tc>
                <w:tcPr>
                  <w:tcW w:w="1595" w:type="dxa"/>
                </w:tcPr>
                <w:p w14:paraId="5D2DB8B0"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Threonine</w:t>
                  </w:r>
                </w:p>
              </w:tc>
              <w:tc>
                <w:tcPr>
                  <w:tcW w:w="1333" w:type="dxa"/>
                </w:tcPr>
                <w:p w14:paraId="3E13124D"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w:t>
                  </w:r>
                </w:p>
              </w:tc>
            </w:tr>
            <w:tr w:rsidR="00DE4A8A" w14:paraId="6CD2C6BE" w14:textId="77777777" w:rsidTr="00625487">
              <w:trPr>
                <w:trHeight w:val="323"/>
              </w:trPr>
              <w:tc>
                <w:tcPr>
                  <w:tcW w:w="1595" w:type="dxa"/>
                </w:tcPr>
                <w:p w14:paraId="5153525B"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Tryptophan</w:t>
                  </w:r>
                </w:p>
              </w:tc>
              <w:tc>
                <w:tcPr>
                  <w:tcW w:w="1333" w:type="dxa"/>
                </w:tcPr>
                <w:p w14:paraId="048B3DE9"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W</w:t>
                  </w:r>
                </w:p>
              </w:tc>
            </w:tr>
            <w:tr w:rsidR="00DE4A8A" w14:paraId="23EDA624" w14:textId="77777777" w:rsidTr="00625487">
              <w:trPr>
                <w:trHeight w:val="323"/>
              </w:trPr>
              <w:tc>
                <w:tcPr>
                  <w:tcW w:w="1595" w:type="dxa"/>
                </w:tcPr>
                <w:p w14:paraId="6D1F6294"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Tyrosine</w:t>
                  </w:r>
                </w:p>
              </w:tc>
              <w:tc>
                <w:tcPr>
                  <w:tcW w:w="1333" w:type="dxa"/>
                </w:tcPr>
                <w:p w14:paraId="6815B5D5"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Y</w:t>
                  </w:r>
                </w:p>
              </w:tc>
            </w:tr>
            <w:tr w:rsidR="00DE4A8A" w14:paraId="57D21125" w14:textId="77777777" w:rsidTr="00625487">
              <w:trPr>
                <w:trHeight w:val="323"/>
              </w:trPr>
              <w:tc>
                <w:tcPr>
                  <w:tcW w:w="1595" w:type="dxa"/>
                </w:tcPr>
                <w:p w14:paraId="6F0B6CEC"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Valine</w:t>
                  </w:r>
                </w:p>
              </w:tc>
              <w:tc>
                <w:tcPr>
                  <w:tcW w:w="1333" w:type="dxa"/>
                </w:tcPr>
                <w:p w14:paraId="245E7C44" w14:textId="77777777" w:rsidR="00DE4A8A" w:rsidRPr="007F05FD" w:rsidRDefault="00DE4A8A" w:rsidP="00EF0DB8">
                  <w:pPr>
                    <w:spacing w:line="360" w:lineRule="auto"/>
                    <w:rPr>
                      <w:rFonts w:ascii="Calibri Light" w:hAnsi="Calibri Light" w:cs="Calibri Light"/>
                      <w:b/>
                      <w:bCs/>
                      <w:sz w:val="16"/>
                      <w:szCs w:val="16"/>
                    </w:rPr>
                  </w:pPr>
                  <w:r w:rsidRPr="007F05FD">
                    <w:rPr>
                      <w:rFonts w:ascii="Calibri Light" w:hAnsi="Calibri Light" w:cs="Calibri Light"/>
                      <w:b/>
                      <w:bCs/>
                      <w:sz w:val="16"/>
                      <w:szCs w:val="16"/>
                    </w:rPr>
                    <w:t>V</w:t>
                  </w:r>
                </w:p>
              </w:tc>
            </w:tr>
          </w:tbl>
          <w:p w14:paraId="3A398BC4" w14:textId="603D7891" w:rsidR="00CB74F9" w:rsidRDefault="00CB74F9" w:rsidP="00EF0DB8">
            <w:pPr>
              <w:spacing w:line="360" w:lineRule="auto"/>
            </w:pPr>
            <w:r>
              <w:t>The two protein families that will be used here are synthases. Meaning that they synthetize a specific molecule. PKS enzymes will produce polyketides. These are a large class of secondary metabolites that are mainly produced in bacteria, fungi and plants but have also been observed in a few animal lineages. Secondary metabolites are molecules that do not have an immediate role in the normal growth of the organism. They often play an important role in the defense against other organisms. A common example of secondary metabolites are toxins.</w:t>
            </w:r>
          </w:p>
          <w:p w14:paraId="27771AD9" w14:textId="77777777" w:rsidR="00CB74F9" w:rsidRDefault="00CB74F9" w:rsidP="00EF0DB8">
            <w:pPr>
              <w:spacing w:line="360" w:lineRule="auto"/>
            </w:pPr>
          </w:p>
          <w:p w14:paraId="7B95191F" w14:textId="31473E0D" w:rsidR="00DE4A8A" w:rsidRDefault="00CB74F9" w:rsidP="00EF0DB8">
            <w:pPr>
              <w:spacing w:line="360" w:lineRule="auto"/>
            </w:pPr>
            <w:r>
              <w:t xml:space="preserve">The NRPS family are a class of peptide secondary metabolites that are usually produced by </w:t>
            </w:r>
            <w:r w:rsidR="00DE4A8A">
              <w:t xml:space="preserve">microorganisms like </w:t>
            </w:r>
            <w:r>
              <w:t>bacteria or fungi.</w:t>
            </w:r>
            <w:r w:rsidR="00DE4A8A">
              <w:t xml:space="preserve"> Normally, to produce a peptide, an mRNA molecule is needed that will be processed by a ribosome. As the name of the NRPS implies, there is no ribosome (or mRNA) required for the NRPS to produce a peptide. The non-ribosomal peptides that get formed by NRPS enzymes often have different properties than the peptides produced by a ribosome. For example, cyclization or specific modifications can occur what is normally not the case for normal peptides.</w:t>
            </w:r>
          </w:p>
          <w:p w14:paraId="1524375E" w14:textId="296CBEEE" w:rsidR="00DE4A8A" w:rsidRDefault="00DE4A8A" w:rsidP="00EF0DB8">
            <w:pPr>
              <w:spacing w:line="360" w:lineRule="auto"/>
            </w:pPr>
          </w:p>
          <w:p w14:paraId="4BE589A0" w14:textId="2B860B70" w:rsidR="00DE4A8A" w:rsidRDefault="00DE4A8A" w:rsidP="00EF0DB8">
            <w:pPr>
              <w:spacing w:line="360" w:lineRule="auto"/>
            </w:pPr>
            <w:r>
              <w:t xml:space="preserve">Both families often consist out of multiple domains. These are </w:t>
            </w:r>
            <w:r w:rsidR="00627AD3">
              <w:t>regions of the protein that are self-stabilizing and fold independently from the rest of the protein. This is often the case for parts of the protein that have a specific function in the workings of the protein.</w:t>
            </w:r>
            <w:r w:rsidR="00D33F38">
              <w:t xml:space="preserve"> A 3D structure for one of the proteins of both families is given in </w:t>
            </w:r>
            <w:r w:rsidR="00A46620">
              <w:fldChar w:fldCharType="begin"/>
            </w:r>
            <w:r w:rsidR="00A46620">
              <w:instrText xml:space="preserve"> REF _Ref94975940 \h </w:instrText>
            </w:r>
            <w:r w:rsidR="00EF0DB8">
              <w:instrText xml:space="preserve"> \* MERGEFORMAT </w:instrText>
            </w:r>
            <w:r w:rsidR="00A46620">
              <w:fldChar w:fldCharType="separate"/>
            </w:r>
            <w:r w:rsidR="00A46620">
              <w:t xml:space="preserve">Figure </w:t>
            </w:r>
            <w:r w:rsidR="00A46620">
              <w:rPr>
                <w:noProof/>
              </w:rPr>
              <w:t>1</w:t>
            </w:r>
            <w:r w:rsidR="00A46620">
              <w:fldChar w:fldCharType="end"/>
            </w:r>
            <w:r w:rsidR="00A46620">
              <w:t>.</w:t>
            </w:r>
          </w:p>
          <w:p w14:paraId="4F88B00D" w14:textId="77777777" w:rsidR="00DE4A8A" w:rsidRDefault="00DE4A8A" w:rsidP="00EF0DB8">
            <w:pPr>
              <w:spacing w:line="360" w:lineRule="auto"/>
            </w:pPr>
          </w:p>
          <w:p w14:paraId="1813DA5E" w14:textId="77777777" w:rsidR="00627AD3" w:rsidRDefault="00DE4A8A" w:rsidP="00EF0DB8">
            <w:pPr>
              <w:spacing w:line="360" w:lineRule="auto"/>
            </w:pPr>
            <w:r>
              <w:t xml:space="preserve">Due to an ongoing research project in the Bioinformatics Knowledge Center (BiKC). </w:t>
            </w:r>
            <w:r w:rsidR="00627AD3">
              <w:t xml:space="preserve">We are interested in the different domains that these PKS and NRPS families have and the substrates and products that each of these enzymes have. However, due to limited time this project will first set a baseline for a potential future application that can predict this based on the peptide sequence. Here the goal will be to be able to upload a protein sequence to predict if the sequence belongs to the PKS or NRPS family. </w:t>
            </w:r>
          </w:p>
          <w:p w14:paraId="232F9B72" w14:textId="77777777" w:rsidR="00627AD3" w:rsidRDefault="00627AD3" w:rsidP="00EF0DB8">
            <w:pPr>
              <w:spacing w:line="360" w:lineRule="auto"/>
            </w:pPr>
          </w:p>
          <w:p w14:paraId="02580C49" w14:textId="6CCDFD3D" w:rsidR="00DE4A8A" w:rsidRDefault="00627AD3" w:rsidP="00EF0DB8">
            <w:pPr>
              <w:spacing w:line="360" w:lineRule="auto"/>
            </w:pPr>
            <w:r>
              <w:lastRenderedPageBreak/>
              <w:t xml:space="preserve">The model will be a basic dense Neural Network that was first trained on a personal laptop and afterwards transferred to Azure Machine Learning Studio to test out multiple hyperparameters so the best model can be picked. The best model will be picked and exported to the personal laptop where it will be integrated with an API (implemented with the FastAPI framework). Finally, it will be </w:t>
            </w:r>
            <w:r w:rsidR="00D33F38">
              <w:t>converted to a docker and stored on GitHub where it can be used to be deployed on a Kubernetes cluster.</w:t>
            </w:r>
          </w:p>
        </w:tc>
        <w:tc>
          <w:tcPr>
            <w:tcW w:w="727" w:type="dxa"/>
          </w:tcPr>
          <w:p w14:paraId="06DBECE4" w14:textId="77777777" w:rsidR="00AA059E" w:rsidRDefault="00AA059E" w:rsidP="00EF0DB8">
            <w:pPr>
              <w:spacing w:line="360" w:lineRule="auto"/>
            </w:pPr>
          </w:p>
        </w:tc>
      </w:tr>
      <w:tr w:rsidR="00AA059E" w14:paraId="3BC07B09" w14:textId="77777777" w:rsidTr="00AA059E">
        <w:trPr>
          <w:trHeight w:val="3959"/>
        </w:trPr>
        <w:tc>
          <w:tcPr>
            <w:tcW w:w="10793" w:type="dxa"/>
            <w:gridSpan w:val="2"/>
          </w:tcPr>
          <w:p w14:paraId="282295F7" w14:textId="77777777" w:rsidR="00D33F38" w:rsidRDefault="00AA059E" w:rsidP="00EF0DB8">
            <w:pPr>
              <w:keepNext/>
              <w:spacing w:line="360" w:lineRule="auto"/>
            </w:pPr>
            <w:r w:rsidRPr="008E573F">
              <w:rPr>
                <w:noProof/>
                <w:lang w:eastAsia="en-AU"/>
              </w:rPr>
              <w:drawing>
                <wp:inline distT="0" distB="0" distL="0" distR="0" wp14:anchorId="51470ACF" wp14:editId="34C2C443">
                  <wp:extent cx="6856337" cy="2851156"/>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7" cstate="print">
                            <a:extLst>
                              <a:ext uri="{28A0092B-C50C-407E-A947-70E740481C1C}">
                                <a14:useLocalDpi xmlns:a14="http://schemas.microsoft.com/office/drawing/2010/main" val="0"/>
                              </a:ext>
                            </a:extLst>
                          </a:blip>
                          <a:srcRect t="8219" b="8219"/>
                          <a:stretch>
                            <a:fillRect/>
                          </a:stretch>
                        </pic:blipFill>
                        <pic:spPr bwMode="auto">
                          <a:xfrm>
                            <a:off x="0" y="0"/>
                            <a:ext cx="6856337" cy="2851156"/>
                          </a:xfrm>
                          <a:prstGeom prst="rect">
                            <a:avLst/>
                          </a:prstGeom>
                          <a:ln>
                            <a:noFill/>
                          </a:ln>
                          <a:extLst>
                            <a:ext uri="{53640926-AAD7-44D8-BBD7-CCE9431645EC}">
                              <a14:shadowObscured xmlns:a14="http://schemas.microsoft.com/office/drawing/2010/main"/>
                            </a:ext>
                          </a:extLst>
                        </pic:spPr>
                      </pic:pic>
                    </a:graphicData>
                  </a:graphic>
                </wp:inline>
              </w:drawing>
            </w:r>
          </w:p>
          <w:p w14:paraId="46AD6BF7" w14:textId="41CB9E4B" w:rsidR="00AA059E" w:rsidRDefault="00D33F38" w:rsidP="00EF0DB8">
            <w:pPr>
              <w:pStyle w:val="Caption"/>
              <w:spacing w:line="360" w:lineRule="auto"/>
            </w:pPr>
            <w:bookmarkStart w:id="2" w:name="_Ref94975940"/>
            <w:r>
              <w:t xml:space="preserve">Figure </w:t>
            </w:r>
            <w:fldSimple w:instr=" SEQ Figure \* ARABIC ">
              <w:r w:rsidR="00956E43">
                <w:rPr>
                  <w:noProof/>
                </w:rPr>
                <w:t>1</w:t>
              </w:r>
            </w:fldSimple>
            <w:bookmarkEnd w:id="2"/>
            <w:r>
              <w:t>: 3D structure of one protein from both protein families of interest. Left: a PKS</w:t>
            </w:r>
            <w:r>
              <w:rPr>
                <w:noProof/>
              </w:rPr>
              <w:t xml:space="preserve"> from Streptomyces albus (PDB: 4OPF). Right: a NRPS from an unnames Streptomyces specie (PDB: 6LTA)</w:t>
            </w:r>
          </w:p>
        </w:tc>
        <w:tc>
          <w:tcPr>
            <w:tcW w:w="727" w:type="dxa"/>
          </w:tcPr>
          <w:p w14:paraId="0613AC2A" w14:textId="77777777" w:rsidR="00AA059E" w:rsidRDefault="00AA059E" w:rsidP="00EF0DB8">
            <w:pPr>
              <w:spacing w:line="360" w:lineRule="auto"/>
            </w:pPr>
          </w:p>
        </w:tc>
      </w:tr>
    </w:tbl>
    <w:p w14:paraId="5210B0AD" w14:textId="77777777" w:rsidR="00E872FA" w:rsidRDefault="00E872FA" w:rsidP="00EF0DB8">
      <w:pPr>
        <w:spacing w:line="360" w:lineRule="auto"/>
        <w:sectPr w:rsidR="00E872FA"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396"/>
        <w:gridCol w:w="3230"/>
        <w:gridCol w:w="2167"/>
        <w:gridCol w:w="727"/>
      </w:tblGrid>
      <w:tr w:rsidR="00AA059E" w14:paraId="3A762BDA" w14:textId="77777777" w:rsidTr="00E21F10">
        <w:trPr>
          <w:trHeight w:val="1142"/>
        </w:trPr>
        <w:tc>
          <w:tcPr>
            <w:tcW w:w="8626" w:type="dxa"/>
            <w:gridSpan w:val="2"/>
          </w:tcPr>
          <w:p w14:paraId="6556C539" w14:textId="15171331" w:rsidR="00AA059E" w:rsidRPr="00831F6E" w:rsidRDefault="00AF4B83" w:rsidP="00EF0DB8">
            <w:pPr>
              <w:pStyle w:val="Heading1"/>
              <w:spacing w:line="360" w:lineRule="auto"/>
            </w:pPr>
            <w:sdt>
              <w:sdtPr>
                <w:id w:val="-1199005063"/>
                <w:placeholder>
                  <w:docPart w:val="315B397513F14FA9B5E3690DE536483D"/>
                </w:placeholder>
                <w:temporary/>
                <w:showingPlcHdr/>
                <w15:appearance w15:val="hidden"/>
              </w:sdtPr>
              <w:sdtEndPr/>
              <w:sdtContent>
                <w:r w:rsidR="008D5E3D" w:rsidRPr="00097B64">
                  <w:t>Method</w:t>
                </w:r>
              </w:sdtContent>
            </w:sdt>
            <w:r w:rsidR="00A46620">
              <w:t>s</w:t>
            </w:r>
          </w:p>
        </w:tc>
        <w:tc>
          <w:tcPr>
            <w:tcW w:w="2894" w:type="dxa"/>
            <w:gridSpan w:val="2"/>
          </w:tcPr>
          <w:p w14:paraId="4CD8F685" w14:textId="77777777" w:rsidR="00AA059E" w:rsidRPr="00BE5602" w:rsidRDefault="00AA059E" w:rsidP="00EF0DB8">
            <w:pPr>
              <w:spacing w:line="360" w:lineRule="auto"/>
              <w:rPr>
                <w:szCs w:val="20"/>
                <w:lang w:bidi="en-US"/>
              </w:rPr>
            </w:pPr>
            <w:r>
              <w:rPr>
                <w:noProof/>
                <w:szCs w:val="20"/>
                <w:lang w:val="en-AU" w:eastAsia="en-AU"/>
              </w:rPr>
              <w:drawing>
                <wp:anchor distT="0" distB="0" distL="114300" distR="114300" simplePos="0" relativeHeight="251688960" behindDoc="1" locked="1" layoutInCell="1" allowOverlap="1" wp14:anchorId="362D0F36" wp14:editId="3B0EC2B8">
                  <wp:simplePos x="5930900" y="406400"/>
                  <wp:positionH relativeFrom="margin">
                    <wp:align>left</wp:align>
                  </wp:positionH>
                  <wp:positionV relativeFrom="margin">
                    <wp:align>bottom</wp:align>
                  </wp:positionV>
                  <wp:extent cx="1838325" cy="914400"/>
                  <wp:effectExtent l="0" t="0" r="9525" b="0"/>
                  <wp:wrapNone/>
                  <wp:docPr id="911" name="Picture 9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91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43195" cy="916611"/>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36080ABF" w14:textId="77777777" w:rsidTr="00AA059E">
        <w:trPr>
          <w:trHeight w:val="5806"/>
        </w:trPr>
        <w:tc>
          <w:tcPr>
            <w:tcW w:w="10793" w:type="dxa"/>
            <w:gridSpan w:val="3"/>
          </w:tcPr>
          <w:p w14:paraId="738379F8" w14:textId="52F14411" w:rsidR="008D5E3D" w:rsidRPr="005E152A" w:rsidRDefault="00AF4B83" w:rsidP="00EF0DB8">
            <w:pPr>
              <w:pStyle w:val="Subhead"/>
            </w:pPr>
            <w:sdt>
              <w:sdtPr>
                <w:id w:val="597528413"/>
                <w:placeholder>
                  <w:docPart w:val="75240E5876A14FB794B645CD46E4448D"/>
                </w:placeholder>
                <w15:appearance w15:val="hidden"/>
              </w:sdtPr>
              <w:sdtEndPr/>
              <w:sdtContent>
                <w:r w:rsidR="00A46620">
                  <w:t>Data retrieval</w:t>
                </w:r>
              </w:sdtContent>
            </w:sdt>
          </w:p>
          <w:p w14:paraId="74E37D65" w14:textId="1B3384DF" w:rsidR="00AA059E" w:rsidRDefault="00A46620" w:rsidP="00EF0DB8">
            <w:pPr>
              <w:spacing w:line="360" w:lineRule="auto"/>
            </w:pPr>
            <w:r>
              <w:t>The data was downloaded from NCBI using a custom script</w:t>
            </w:r>
            <w:r w:rsidR="00522BC9">
              <w:t xml:space="preserve"> called download_sequences.py</w:t>
            </w:r>
            <w:r>
              <w:t>.</w:t>
            </w:r>
            <w:r w:rsidR="00522BC9">
              <w:t xml:space="preserve"> All relevant scripts</w:t>
            </w:r>
            <w:r w:rsidR="003E07A7">
              <w:t xml:space="preserve">/documents can be found on GitHub through the following URL: </w:t>
            </w:r>
            <w:hyperlink r:id="rId18" w:history="1">
              <w:r w:rsidR="003E07A7" w:rsidRPr="00BD287B">
                <w:rPr>
                  <w:rStyle w:val="Hyperlink"/>
                </w:rPr>
                <w:t>https://github.com/CedricHermansBIT/assignment_MLOps-Home</w:t>
              </w:r>
            </w:hyperlink>
            <w:r w:rsidR="003E07A7">
              <w:t xml:space="preserve">. NCBI is one of the largest and most important databases for biological data. It provides an API which we can access using URLs. There are some modules available that should provide us with easy access, however they do not provide all the options available to us if we would use the URLs directly. For that purpose, a custom script was made which allows us to download protein sequences regarding a specific keyword. Furthermore, the sequences were filtered so only Streptomyces proteins would be returned that belong to the RefSeq section of NCBI. This means that the sequences have gone through some form of quality control. We also do not allow partial sequences. </w:t>
            </w:r>
            <w:r w:rsidR="00EF0DB8">
              <w:t>The API requires us to first search for the IDs that are linked to our search term whereafter we can use these IDs to fetch the actual sequen</w:t>
            </w:r>
            <w:r w:rsidR="00215D2B">
              <w:t>c</w:t>
            </w:r>
            <w:r w:rsidR="00EF0DB8">
              <w:t>e.</w:t>
            </w:r>
          </w:p>
          <w:p w14:paraId="58933C14" w14:textId="69CE38BD" w:rsidR="003E07A7" w:rsidRDefault="003E07A7" w:rsidP="00EF0DB8">
            <w:pPr>
              <w:spacing w:line="360" w:lineRule="auto"/>
            </w:pPr>
            <w:r>
              <w:t xml:space="preserve">The sequences are </w:t>
            </w:r>
            <w:r w:rsidR="00EF0DB8">
              <w:t xml:space="preserve">returned in FASTA format, the most common sequence format in bioinformatics. This means we always have a header line starting with the “&gt;” symbol that contains information about the sequence (like organism or the name of the protein). The following lines contain the actual sequence data. </w:t>
            </w:r>
            <w:r w:rsidR="0058521A">
              <w:t>An example of a part of such FASTA file is shown below.</w:t>
            </w:r>
          </w:p>
          <w:p w14:paraId="5E56CE49" w14:textId="77777777" w:rsidR="0058521A" w:rsidRP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&gt;WP_003946496.1 SDR family NAD(P)-dependent oxidoreductase, partial [Streptomyces albidoflavus]</w:t>
            </w:r>
          </w:p>
          <w:p w14:paraId="4334AD19" w14:textId="77777777" w:rsidR="0058521A" w:rsidRP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EGADPAPCRGRTAPSPATADTTARAGALTRAVLEVPGVGDAVVLPGPDGEPATVYVVPNRAGAADRTEQV</w:t>
            </w:r>
          </w:p>
          <w:p w14:paraId="56E1651B" w14:textId="77777777" w:rsidR="0058521A" w:rsidRP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VSSLAPGTRVVAISGLPRTAEGGLDEGALKDLPVIDQVAAGAWRERLARLPGVREAEVVLEEVPEELERR</w:t>
            </w:r>
          </w:p>
          <w:p w14:paraId="1FF0B286" w14:textId="77777777" w:rsidR="0058521A" w:rsidRP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HVGRPRAAGGAAEPDAPSVERPASVPALSEGPALPEPSVSGWAEALLRAAGRPDGEVVHVRADGSETRRS</w:t>
            </w:r>
          </w:p>
          <w:p w14:paraId="27638F97" w14:textId="54185093" w:rsidR="0058521A" w:rsidRDefault="0058521A" w:rsidP="0058521A">
            <w:pPr>
              <w:shd w:val="clear" w:color="auto" w:fill="D0CECE" w:themeFill="background2" w:themeFillShade="E6"/>
              <w:spacing w:line="240" w:lineRule="auto"/>
              <w:rPr>
                <w:rFonts w:ascii="Courier New" w:hAnsi="Courier New" w:cs="Courier New"/>
              </w:rPr>
            </w:pPr>
            <w:r w:rsidRPr="0058521A">
              <w:rPr>
                <w:rFonts w:ascii="Courier New" w:hAnsi="Courier New" w:cs="Courier New"/>
              </w:rPr>
              <w:t>YASLVPEASRVLAGLRRRGLRPGDRVILQCDDTEDFVATLWGCVLGGFVAVPLTVPVSYATTSAAVSKLE</w:t>
            </w:r>
          </w:p>
          <w:p w14:paraId="5C4A04B5" w14:textId="0B38FC8D" w:rsidR="0058521A" w:rsidRDefault="0058521A" w:rsidP="0058521A">
            <w:pPr>
              <w:spacing w:line="240" w:lineRule="auto"/>
              <w:rPr>
                <w:rFonts w:ascii="Courier New" w:hAnsi="Courier New" w:cs="Courier New"/>
              </w:rPr>
            </w:pPr>
          </w:p>
          <w:p w14:paraId="243D75FB" w14:textId="42BD4828" w:rsidR="00215D2B" w:rsidRDefault="00215D2B" w:rsidP="0058521A">
            <w:pPr>
              <w:spacing w:line="240" w:lineRule="auto"/>
              <w:rPr>
                <w:rFonts w:cs="Courier New"/>
              </w:rPr>
            </w:pPr>
            <w:r>
              <w:rPr>
                <w:rFonts w:cs="Courier New"/>
              </w:rPr>
              <w:t>Due to the sheer number of files that were used, these are not included in the repository. There are some sample files provided to test the API later on.</w:t>
            </w:r>
          </w:p>
          <w:p w14:paraId="7285EBD6" w14:textId="16B5719F" w:rsidR="00E21F10" w:rsidRDefault="00E21F10" w:rsidP="0058521A">
            <w:pPr>
              <w:spacing w:line="240" w:lineRule="auto"/>
              <w:rPr>
                <w:rFonts w:cs="Courier New"/>
              </w:rPr>
            </w:pPr>
          </w:p>
          <w:p w14:paraId="49D4A46C" w14:textId="3213842B" w:rsidR="00E21F10" w:rsidRDefault="00E21F10" w:rsidP="0058521A">
            <w:pPr>
              <w:spacing w:line="240" w:lineRule="auto"/>
              <w:rPr>
                <w:rFonts w:cs="Courier New"/>
              </w:rPr>
            </w:pPr>
            <w:r>
              <w:rPr>
                <w:rFonts w:cs="Courier New"/>
              </w:rPr>
              <w:t>Each of the sequences was processed by first removing the header lines of the FASTA and then counting the occurrence of each amino acid in the sequence. This results in a single list of 20 values that can be used as input values for the model. An example of the results of the partial FASTA from above is given below. Note that the amino acid list is for your information, and normally not really show/saved.</w:t>
            </w:r>
          </w:p>
          <w:p w14:paraId="61DD3C15" w14:textId="2240808A" w:rsidR="00E21F10" w:rsidRPr="00E21F10" w:rsidRDefault="00E21F10" w:rsidP="00E21F10">
            <w:pPr>
              <w:shd w:val="clear" w:color="auto" w:fill="D0CECE" w:themeFill="background2" w:themeFillShade="E6"/>
              <w:spacing w:line="240" w:lineRule="auto"/>
              <w:rPr>
                <w:rFonts w:ascii="Courier New" w:hAnsi="Courier New" w:cs="Courier New"/>
              </w:rPr>
            </w:pPr>
            <w:r w:rsidRPr="00E21F10">
              <w:rPr>
                <w:rFonts w:ascii="Courier New" w:hAnsi="Courier New" w:cs="Courier New"/>
              </w:rPr>
              <w:t>['A','R','N','D','C','E','Q','G','H','I','L','K','M','F','P','S','T','W','Y','V']</w:t>
            </w:r>
          </w:p>
          <w:p w14:paraId="7F56E6E3" w14:textId="6BE2CCB1" w:rsidR="00E21F10" w:rsidRPr="00E21F10" w:rsidRDefault="00E21F10" w:rsidP="00E21F10">
            <w:pPr>
              <w:shd w:val="clear" w:color="auto" w:fill="D0CECE" w:themeFill="background2" w:themeFillShade="E6"/>
              <w:spacing w:line="240" w:lineRule="auto"/>
              <w:rPr>
                <w:rFonts w:ascii="Courier New" w:hAnsi="Courier New" w:cs="Courier New"/>
              </w:rPr>
            </w:pPr>
            <w:r w:rsidRPr="00E21F10">
              <w:rPr>
                <w:rFonts w:ascii="Courier New" w:hAnsi="Courier New" w:cs="Courier New"/>
              </w:rPr>
              <w:t>[</w:t>
            </w:r>
            <w:r>
              <w:rPr>
                <w:rFonts w:ascii="Courier New" w:hAnsi="Courier New" w:cs="Courier New"/>
              </w:rPr>
              <w:t xml:space="preserve"> </w:t>
            </w:r>
            <w:r w:rsidRPr="00E21F10">
              <w:rPr>
                <w:rFonts w:ascii="Courier New" w:hAnsi="Courier New" w:cs="Courier New"/>
              </w:rPr>
              <w:t xml:space="preserve">44, 28, </w:t>
            </w:r>
            <w:r>
              <w:rPr>
                <w:rFonts w:ascii="Courier New" w:hAnsi="Courier New" w:cs="Courier New"/>
              </w:rPr>
              <w:t xml:space="preserve"> </w:t>
            </w:r>
            <w:r w:rsidRPr="00E21F10">
              <w:rPr>
                <w:rFonts w:ascii="Courier New" w:hAnsi="Courier New" w:cs="Courier New"/>
              </w:rPr>
              <w:t xml:space="preserve">1, 15, </w:t>
            </w:r>
            <w:r>
              <w:rPr>
                <w:rFonts w:ascii="Courier New" w:hAnsi="Courier New" w:cs="Courier New"/>
              </w:rPr>
              <w:t xml:space="preserve"> </w:t>
            </w:r>
            <w:r w:rsidRPr="00E21F10">
              <w:rPr>
                <w:rFonts w:ascii="Courier New" w:hAnsi="Courier New" w:cs="Courier New"/>
              </w:rPr>
              <w:t xml:space="preserve">3, 24, </w:t>
            </w:r>
            <w:r>
              <w:rPr>
                <w:rFonts w:ascii="Courier New" w:hAnsi="Courier New" w:cs="Courier New"/>
              </w:rPr>
              <w:t xml:space="preserve"> </w:t>
            </w:r>
            <w:r w:rsidRPr="00E21F10">
              <w:rPr>
                <w:rFonts w:ascii="Courier New" w:hAnsi="Courier New" w:cs="Courier New"/>
              </w:rPr>
              <w:t xml:space="preserve">3, 29, </w:t>
            </w:r>
            <w:r>
              <w:rPr>
                <w:rFonts w:ascii="Courier New" w:hAnsi="Courier New" w:cs="Courier New"/>
              </w:rPr>
              <w:t xml:space="preserve"> </w:t>
            </w:r>
            <w:r w:rsidRPr="00E21F10">
              <w:rPr>
                <w:rFonts w:ascii="Courier New" w:hAnsi="Courier New" w:cs="Courier New"/>
              </w:rPr>
              <w:t xml:space="preserve">2, </w:t>
            </w:r>
            <w:r>
              <w:rPr>
                <w:rFonts w:ascii="Courier New" w:hAnsi="Courier New" w:cs="Courier New"/>
              </w:rPr>
              <w:t xml:space="preserve"> </w:t>
            </w:r>
            <w:r w:rsidRPr="00E21F10">
              <w:rPr>
                <w:rFonts w:ascii="Courier New" w:hAnsi="Courier New" w:cs="Courier New"/>
              </w:rPr>
              <w:t xml:space="preserve">3, 25, </w:t>
            </w:r>
            <w:r>
              <w:rPr>
                <w:rFonts w:ascii="Courier New" w:hAnsi="Courier New" w:cs="Courier New"/>
              </w:rPr>
              <w:t xml:space="preserve"> </w:t>
            </w:r>
            <w:r w:rsidRPr="00E21F10">
              <w:rPr>
                <w:rFonts w:ascii="Courier New" w:hAnsi="Courier New" w:cs="Courier New"/>
              </w:rPr>
              <w:t xml:space="preserve">2, </w:t>
            </w:r>
            <w:r>
              <w:rPr>
                <w:rFonts w:ascii="Courier New" w:hAnsi="Courier New" w:cs="Courier New"/>
              </w:rPr>
              <w:t xml:space="preserve"> </w:t>
            </w:r>
            <w:r w:rsidRPr="00E21F10">
              <w:rPr>
                <w:rFonts w:ascii="Courier New" w:hAnsi="Courier New" w:cs="Courier New"/>
              </w:rPr>
              <w:t xml:space="preserve">0, </w:t>
            </w:r>
            <w:r>
              <w:rPr>
                <w:rFonts w:ascii="Courier New" w:hAnsi="Courier New" w:cs="Courier New"/>
              </w:rPr>
              <w:t xml:space="preserve"> </w:t>
            </w:r>
            <w:r w:rsidRPr="00E21F10">
              <w:rPr>
                <w:rFonts w:ascii="Courier New" w:hAnsi="Courier New" w:cs="Courier New"/>
              </w:rPr>
              <w:t xml:space="preserve">2, 27, 16, 15, </w:t>
            </w:r>
            <w:r>
              <w:rPr>
                <w:rFonts w:ascii="Courier New" w:hAnsi="Courier New" w:cs="Courier New"/>
              </w:rPr>
              <w:t xml:space="preserve"> </w:t>
            </w:r>
            <w:r w:rsidRPr="00E21F10">
              <w:rPr>
                <w:rFonts w:ascii="Courier New" w:hAnsi="Courier New" w:cs="Courier New"/>
              </w:rPr>
              <w:t xml:space="preserve">3, </w:t>
            </w:r>
            <w:r>
              <w:rPr>
                <w:rFonts w:ascii="Courier New" w:hAnsi="Courier New" w:cs="Courier New"/>
              </w:rPr>
              <w:t xml:space="preserve"> </w:t>
            </w:r>
            <w:r w:rsidRPr="00E21F10">
              <w:rPr>
                <w:rFonts w:ascii="Courier New" w:hAnsi="Courier New" w:cs="Courier New"/>
              </w:rPr>
              <w:t>3, 35]</w:t>
            </w:r>
          </w:p>
          <w:p w14:paraId="31C23D83" w14:textId="76D39E27" w:rsidR="00E21F10" w:rsidRDefault="00E21F10" w:rsidP="0058521A">
            <w:pPr>
              <w:spacing w:line="240" w:lineRule="auto"/>
              <w:rPr>
                <w:rFonts w:cs="Courier New"/>
              </w:rPr>
            </w:pPr>
          </w:p>
          <w:p w14:paraId="564E84ED" w14:textId="56297B22" w:rsidR="008D5E3D" w:rsidRPr="005E152A" w:rsidRDefault="00AF4B83" w:rsidP="00EF0DB8">
            <w:pPr>
              <w:pStyle w:val="Subhead"/>
            </w:pPr>
            <w:sdt>
              <w:sdtPr>
                <w:id w:val="1987978934"/>
                <w:placeholder>
                  <w:docPart w:val="B2F2D4F8B46E452FA4798DAF6D64F68E"/>
                </w:placeholder>
                <w15:appearance w15:val="hidden"/>
              </w:sdtPr>
              <w:sdtEndPr/>
              <w:sdtContent>
                <w:r w:rsidR="00215D2B">
                  <w:t>Model structure and training (using Azure Machine Learning Studio)</w:t>
                </w:r>
              </w:sdtContent>
            </w:sdt>
          </w:p>
          <w:p w14:paraId="4CB3D122" w14:textId="593E367D" w:rsidR="005F6A79" w:rsidRDefault="00215D2B" w:rsidP="00EF0DB8">
            <w:pPr>
              <w:spacing w:line="360" w:lineRule="auto"/>
            </w:pPr>
            <w:r>
              <w:t xml:space="preserve">Before starting to use the Azure Machine Learning Studio, the model was first constructed and tested on a local laptop (since I actually really dislike the AMLS because it’s so slow. I wanted to punch my monitor a few times, but I managed to not actually do it). The model that was used is a simple Dense Neural Network with </w:t>
            </w:r>
            <w:r w:rsidR="005F6A79">
              <w:t>three</w:t>
            </w:r>
            <w:r>
              <w:t xml:space="preserve"> hidden layers each containing twenty neurons with relu activation functions. The input layer consists out of twenty values as well, each representing </w:t>
            </w:r>
            <w:r w:rsidR="005F6A79">
              <w:t xml:space="preserve">the count of </w:t>
            </w:r>
            <w:r>
              <w:t>one of the twenty amino acids</w:t>
            </w:r>
            <w:r w:rsidR="005F6A79">
              <w:t xml:space="preserve"> in the peptide sequence</w:t>
            </w:r>
            <w:r>
              <w:t xml:space="preserve">. The output consists out of two output neurons each representing one of the two protein families. The activation function used here was sigmoid. The model was evaluated using </w:t>
            </w:r>
            <w:r w:rsidR="0009594D">
              <w:t xml:space="preserve">the categorical crossentropy loss function. </w:t>
            </w:r>
            <w:r w:rsidR="00E21F10">
              <w:t xml:space="preserve">The structure of the model is shown in </w:t>
            </w:r>
            <w:r w:rsidR="00E21F10">
              <w:fldChar w:fldCharType="begin"/>
            </w:r>
            <w:r w:rsidR="00E21F10">
              <w:instrText xml:space="preserve"> REF _Ref95052719 \h </w:instrText>
            </w:r>
            <w:r w:rsidR="00E21F10">
              <w:fldChar w:fldCharType="separate"/>
            </w:r>
            <w:r w:rsidR="00E21F10">
              <w:t xml:space="preserve">Figure </w:t>
            </w:r>
            <w:r w:rsidR="00E21F10">
              <w:rPr>
                <w:noProof/>
              </w:rPr>
              <w:t>2</w:t>
            </w:r>
            <w:r w:rsidR="00E21F10">
              <w:fldChar w:fldCharType="end"/>
            </w:r>
            <w:r w:rsidR="00E21F10">
              <w:t>.</w:t>
            </w:r>
          </w:p>
          <w:p w14:paraId="1A326A8F" w14:textId="77777777" w:rsidR="00E21F10" w:rsidRDefault="005F6A79" w:rsidP="00EF0DB8">
            <w:pPr>
              <w:spacing w:line="360" w:lineRule="auto"/>
            </w:pPr>
            <w:r>
              <w:t xml:space="preserve">Using the local machine, the adam optimizer was used, but this was switched out for an SGD optimizer on the AMLS. An additional change of the model on the AMLS was the addition of different callbacks. First off, a callback for saving the best model was added. Next, early stopping was implemented and finally reducing the learning rate on a plateau was added. The files used to use the AMLS were adapted from the files that were used for one of the assignments. </w:t>
            </w:r>
          </w:p>
          <w:p w14:paraId="32705655" w14:textId="77777777" w:rsidR="00E21F10" w:rsidRDefault="005F6A79" w:rsidP="00E21F10">
            <w:pPr>
              <w:keepNext/>
              <w:spacing w:line="360" w:lineRule="auto"/>
            </w:pPr>
            <w:r>
              <w:rPr>
                <w:noProof/>
              </w:rPr>
              <w:lastRenderedPageBreak/>
              <w:drawing>
                <wp:inline distT="0" distB="0" distL="0" distR="0" wp14:anchorId="19CA3D30" wp14:editId="5B0AC2BF">
                  <wp:extent cx="6853555" cy="360870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853555" cy="3608705"/>
                          </a:xfrm>
                          <a:prstGeom prst="rect">
                            <a:avLst/>
                          </a:prstGeom>
                        </pic:spPr>
                      </pic:pic>
                    </a:graphicData>
                  </a:graphic>
                </wp:inline>
              </w:drawing>
            </w:r>
          </w:p>
          <w:p w14:paraId="1D4E4E0B" w14:textId="4F8AD00D" w:rsidR="00AA059E" w:rsidRDefault="00E21F10" w:rsidP="00E21F10">
            <w:pPr>
              <w:pStyle w:val="Caption"/>
            </w:pPr>
            <w:bookmarkStart w:id="3" w:name="_Ref95052719"/>
            <w:r>
              <w:t xml:space="preserve">Figure </w:t>
            </w:r>
            <w:fldSimple w:instr=" SEQ Figure \* ARABIC ">
              <w:r w:rsidR="00956E43">
                <w:rPr>
                  <w:noProof/>
                </w:rPr>
                <w:t>2</w:t>
              </w:r>
            </w:fldSimple>
            <w:bookmarkEnd w:id="3"/>
            <w:r>
              <w:t>: representation of the structure of the neural network used in this assignment. The opacity of the edges represents a fictional value for the weights and is not representative of the actual used model.</w:t>
            </w:r>
          </w:p>
          <w:p w14:paraId="6CAAC50B" w14:textId="4A5A1F42" w:rsidR="00E21F10" w:rsidRDefault="00E21F10" w:rsidP="00E21F10">
            <w:r>
              <w:t>As the local machine was mainly used as a proof of concept, this won’t be discussed anymore in the further parts.</w:t>
            </w:r>
          </w:p>
          <w:p w14:paraId="7E6E14F8" w14:textId="37E42BDF" w:rsidR="00E21F10" w:rsidRDefault="00956E43" w:rsidP="00956E43">
            <w:pPr>
              <w:pStyle w:val="Subhead"/>
              <w:rPr>
                <w:sz w:val="28"/>
                <w:szCs w:val="20"/>
              </w:rPr>
            </w:pPr>
            <w:r w:rsidRPr="00956E43">
              <w:rPr>
                <w:sz w:val="28"/>
                <w:szCs w:val="20"/>
              </w:rPr>
              <w:t>Data upload</w:t>
            </w:r>
          </w:p>
          <w:p w14:paraId="4773D158" w14:textId="6D62E4FA" w:rsidR="00956E43" w:rsidRDefault="00956E43" w:rsidP="00956E43">
            <w:pPr>
              <w:spacing w:line="360" w:lineRule="auto"/>
            </w:pPr>
            <w:r>
              <w:t xml:space="preserve">The data was uploaded the AMLS using the interface. A blob storage was used for the FASTA files. For the NRPS family, 3224 sequences were used. These were uploaded individually. For the PKS family, 16413 sequences were used. However, due to crashing and slowing down of the web browser (and frustration because of this) it was decided that for PKS, the sequences would be “cat” to a single file that was uploaded to the dataset. This meant that the data preprocessing will have to be adapted for both families. The resulting datasets are shown in </w:t>
            </w:r>
            <w:r w:rsidR="00EF4938">
              <w:fldChar w:fldCharType="begin"/>
            </w:r>
            <w:r w:rsidR="00EF4938">
              <w:instrText xml:space="preserve"> REF _Ref95054045 \h </w:instrText>
            </w:r>
            <w:r w:rsidR="00EF4938">
              <w:fldChar w:fldCharType="separate"/>
            </w:r>
            <w:r w:rsidR="00EF4938">
              <w:t xml:space="preserve">Figure </w:t>
            </w:r>
            <w:r w:rsidR="00EF4938">
              <w:rPr>
                <w:noProof/>
              </w:rPr>
              <w:t>3</w:t>
            </w:r>
            <w:r w:rsidR="00EF4938">
              <w:fldChar w:fldCharType="end"/>
            </w:r>
            <w:r w:rsidR="00EF4938">
              <w:t>.</w:t>
            </w:r>
          </w:p>
          <w:p w14:paraId="17C125C4" w14:textId="77777777" w:rsidR="00956E43" w:rsidRDefault="00956E43" w:rsidP="00956E43">
            <w:pPr>
              <w:keepNext/>
              <w:spacing w:line="360" w:lineRule="auto"/>
            </w:pPr>
            <w:r w:rsidRPr="00956E43">
              <w:drawing>
                <wp:inline distT="0" distB="0" distL="0" distR="0" wp14:anchorId="1AC5BD6C" wp14:editId="2F0089C3">
                  <wp:extent cx="6853555" cy="3740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3555" cy="374015"/>
                          </a:xfrm>
                          <a:prstGeom prst="rect">
                            <a:avLst/>
                          </a:prstGeom>
                        </pic:spPr>
                      </pic:pic>
                    </a:graphicData>
                  </a:graphic>
                </wp:inline>
              </w:drawing>
            </w:r>
          </w:p>
          <w:p w14:paraId="67D28F24" w14:textId="6B7CFF21" w:rsidR="00956E43" w:rsidRDefault="00956E43" w:rsidP="00956E43">
            <w:pPr>
              <w:pStyle w:val="Caption"/>
            </w:pPr>
            <w:bookmarkStart w:id="4" w:name="_Ref95054045"/>
            <w:r>
              <w:t xml:space="preserve">Figure </w:t>
            </w:r>
            <w:fldSimple w:instr=" SEQ Figure \* ARABIC ">
              <w:r>
                <w:rPr>
                  <w:noProof/>
                </w:rPr>
                <w:t>3</w:t>
              </w:r>
            </w:fldSimple>
            <w:bookmarkEnd w:id="4"/>
            <w:r>
              <w:t>: The datasets that were obtained after uploading the data.</w:t>
            </w:r>
          </w:p>
          <w:p w14:paraId="4724CB40" w14:textId="411E1935" w:rsidR="00956E43" w:rsidRPr="00EF4938" w:rsidRDefault="00EF4938" w:rsidP="00EF4938">
            <w:pPr>
              <w:pStyle w:val="Subhead"/>
              <w:rPr>
                <w:sz w:val="28"/>
                <w:szCs w:val="20"/>
              </w:rPr>
            </w:pPr>
            <w:r w:rsidRPr="00EF4938">
              <w:rPr>
                <w:sz w:val="28"/>
                <w:szCs w:val="20"/>
              </w:rPr>
              <w:t>Data processing</w:t>
            </w:r>
          </w:p>
          <w:p w14:paraId="3AB9E6C3" w14:textId="4DE64394" w:rsidR="00EF4938" w:rsidRPr="00956E43" w:rsidRDefault="00EF4938" w:rsidP="00EF4938">
            <w:pPr>
              <w:spacing w:line="360" w:lineRule="auto"/>
            </w:pPr>
            <w:r>
              <w:t>For the data processing on the AMLS, the notebook 01_DataPreparing.ipynb</w:t>
            </w:r>
          </w:p>
          <w:p w14:paraId="6014BC95" w14:textId="77777777" w:rsidR="00AA059E" w:rsidRDefault="00AF4B83" w:rsidP="00EF0DB8">
            <w:pPr>
              <w:pStyle w:val="Subhead"/>
            </w:pPr>
            <w:sdt>
              <w:sdtPr>
                <w:id w:val="-1915316293"/>
                <w:placeholder>
                  <w:docPart w:val="DEBFFD50785B46308ED1CD6CA30A10BA"/>
                </w:placeholder>
                <w:showingPlcHdr/>
                <w15:appearance w15:val="hidden"/>
              </w:sdtPr>
              <w:sdtEndPr/>
              <w:sdtContent>
                <w:r w:rsidR="008D5E3D">
                  <w:t>Subheading</w:t>
                </w:r>
              </w:sdtContent>
            </w:sdt>
          </w:p>
        </w:tc>
        <w:tc>
          <w:tcPr>
            <w:tcW w:w="727" w:type="dxa"/>
          </w:tcPr>
          <w:p w14:paraId="16939000" w14:textId="77777777" w:rsidR="00AA059E" w:rsidRDefault="00AA059E" w:rsidP="00EF0DB8">
            <w:pPr>
              <w:spacing w:line="360" w:lineRule="auto"/>
            </w:pPr>
          </w:p>
        </w:tc>
      </w:tr>
      <w:tr w:rsidR="00AA059E" w14:paraId="138F3850" w14:textId="77777777" w:rsidTr="00AA059E">
        <w:trPr>
          <w:trHeight w:val="2789"/>
        </w:trPr>
        <w:tc>
          <w:tcPr>
            <w:tcW w:w="5396" w:type="dxa"/>
          </w:tcPr>
          <w:sdt>
            <w:sdtPr>
              <w:id w:val="693509740"/>
              <w:placeholder>
                <w:docPart w:val="14DA0D323B0C4220A7077E59FFE5316E"/>
              </w:placeholder>
              <w:temporary/>
              <w:showingPlcHdr/>
              <w15:appearance w15:val="hidden"/>
            </w:sdtPr>
            <w:sdtEndPr/>
            <w:sdtContent>
              <w:p w14:paraId="6D910472" w14:textId="77777777" w:rsidR="008D5E3D" w:rsidRDefault="008D5E3D" w:rsidP="00EF0DB8">
                <w:pPr>
                  <w:pStyle w:val="ListBullet"/>
                  <w:spacing w:line="360" w:lineRule="auto"/>
                </w:pPr>
                <w:r>
                  <w:t>Lorem ipsum dolor sit amet, consectetur adipiscing elit</w:t>
                </w:r>
              </w:p>
              <w:p w14:paraId="6F64790E" w14:textId="77777777" w:rsidR="00AA059E" w:rsidRDefault="008D5E3D" w:rsidP="00EF0DB8">
                <w:pPr>
                  <w:pStyle w:val="ListBullet"/>
                  <w:spacing w:line="360" w:lineRule="auto"/>
                </w:pPr>
                <w:r>
                  <w:t>Sed do eiusmod tempor incididunt ut labore et dolore magna aliqua. Ut enim ad minim veniam, quis nostrud exercitation ullamco laboris nisi ut aliquip ex ea commodo consequat.</w:t>
                </w:r>
              </w:p>
            </w:sdtContent>
          </w:sdt>
        </w:tc>
        <w:tc>
          <w:tcPr>
            <w:tcW w:w="5397" w:type="dxa"/>
            <w:gridSpan w:val="2"/>
          </w:tcPr>
          <w:sdt>
            <w:sdtPr>
              <w:id w:val="449210641"/>
              <w:placeholder>
                <w:docPart w:val="13408089C11E4BC181E97E24AF7AD2FE"/>
              </w:placeholder>
              <w:temporary/>
              <w:showingPlcHdr/>
              <w15:appearance w15:val="hidden"/>
            </w:sdtPr>
            <w:sdtEndPr/>
            <w:sdtContent>
              <w:p w14:paraId="7C8500CC" w14:textId="77777777" w:rsidR="008D5E3D" w:rsidRDefault="008D5E3D" w:rsidP="00EF0DB8">
                <w:pPr>
                  <w:pStyle w:val="ListBullet"/>
                  <w:spacing w:line="360" w:lineRule="auto"/>
                </w:pPr>
                <w:r>
                  <w:t xml:space="preserve">Duis aute irure dolor in reprehenderit in voluptate velit esse cillum dolore eu fugiat nulla pariatur. </w:t>
                </w:r>
              </w:p>
              <w:p w14:paraId="157C95E9" w14:textId="77777777" w:rsidR="00AA059E" w:rsidRDefault="008D5E3D" w:rsidP="00EF0DB8">
                <w:pPr>
                  <w:pStyle w:val="ListBullet"/>
                  <w:spacing w:line="360" w:lineRule="auto"/>
                </w:pPr>
                <w:r>
                  <w:t>Nemo enim ipsam voluptatem quia voluptas sit aspernatur aut odit aut fugit, sed quia consequuntur</w:t>
                </w:r>
              </w:p>
            </w:sdtContent>
          </w:sdt>
        </w:tc>
        <w:tc>
          <w:tcPr>
            <w:tcW w:w="727" w:type="dxa"/>
          </w:tcPr>
          <w:p w14:paraId="678FD299" w14:textId="77777777" w:rsidR="00AA059E" w:rsidRDefault="00AA059E" w:rsidP="00EF0DB8">
            <w:pPr>
              <w:spacing w:line="360" w:lineRule="auto"/>
            </w:pPr>
          </w:p>
        </w:tc>
      </w:tr>
    </w:tbl>
    <w:p w14:paraId="78700AC8" w14:textId="77777777" w:rsidR="009E41C2" w:rsidRDefault="009E41C2" w:rsidP="00EF0DB8">
      <w:pPr>
        <w:spacing w:line="360" w:lineRule="auto"/>
      </w:pPr>
    </w:p>
    <w:p w14:paraId="7D5AA3EC" w14:textId="77777777" w:rsidR="00AA059E" w:rsidRDefault="00AA059E" w:rsidP="00EF0DB8">
      <w:pPr>
        <w:spacing w:line="360" w:lineRule="auto"/>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600" w:firstRow="0" w:lastRow="0" w:firstColumn="0" w:lastColumn="0" w:noHBand="1" w:noVBand="1"/>
      </w:tblPr>
      <w:tblGrid>
        <w:gridCol w:w="5670"/>
        <w:gridCol w:w="540"/>
        <w:gridCol w:w="2416"/>
        <w:gridCol w:w="2167"/>
        <w:gridCol w:w="727"/>
      </w:tblGrid>
      <w:tr w:rsidR="00AA059E" w14:paraId="1456EA4E" w14:textId="77777777" w:rsidTr="00AA059E">
        <w:trPr>
          <w:trHeight w:val="1889"/>
        </w:trPr>
        <w:tc>
          <w:tcPr>
            <w:tcW w:w="8626" w:type="dxa"/>
            <w:gridSpan w:val="3"/>
          </w:tcPr>
          <w:p w14:paraId="194F8BF3" w14:textId="77777777" w:rsidR="00AA059E" w:rsidRPr="008D5E3D" w:rsidRDefault="00AF4B83" w:rsidP="00EF0DB8">
            <w:pPr>
              <w:pStyle w:val="Heading1"/>
              <w:spacing w:line="360" w:lineRule="auto"/>
            </w:pPr>
            <w:sdt>
              <w:sdtPr>
                <w:id w:val="-1183128341"/>
                <w:placeholder>
                  <w:docPart w:val="131BF7F20993459DAA47F0F1BCC711DE"/>
                </w:placeholder>
                <w:temporary/>
                <w:showingPlcHdr/>
                <w15:appearance w15:val="hidden"/>
              </w:sdtPr>
              <w:sdtEndPr/>
              <w:sdtContent>
                <w:r w:rsidR="008D5E3D" w:rsidRPr="001624A1">
                  <w:t>Discussion</w:t>
                </w:r>
              </w:sdtContent>
            </w:sdt>
          </w:p>
        </w:tc>
        <w:tc>
          <w:tcPr>
            <w:tcW w:w="2894" w:type="dxa"/>
            <w:gridSpan w:val="2"/>
          </w:tcPr>
          <w:p w14:paraId="1BB89C75" w14:textId="77777777" w:rsidR="00AA059E" w:rsidRPr="00BE5602" w:rsidRDefault="00AA059E" w:rsidP="00EF0DB8">
            <w:pPr>
              <w:spacing w:line="360" w:lineRule="auto"/>
              <w:rPr>
                <w:szCs w:val="20"/>
                <w:lang w:bidi="en-US"/>
              </w:rPr>
            </w:pPr>
            <w:r>
              <w:rPr>
                <w:noProof/>
                <w:szCs w:val="20"/>
                <w:lang w:val="en-AU" w:eastAsia="en-AU"/>
              </w:rPr>
              <w:drawing>
                <wp:anchor distT="0" distB="0" distL="114300" distR="114300" simplePos="0" relativeHeight="251691008" behindDoc="1" locked="1" layoutInCell="1" allowOverlap="1" wp14:anchorId="0A755F61" wp14:editId="53D8CA5A">
                  <wp:simplePos x="5930900" y="406400"/>
                  <wp:positionH relativeFrom="margin">
                    <wp:align>left</wp:align>
                  </wp:positionH>
                  <wp:positionV relativeFrom="margin">
                    <wp:align>bottom</wp:align>
                  </wp:positionV>
                  <wp:extent cx="1839600" cy="1144800"/>
                  <wp:effectExtent l="0" t="0" r="8255" b="0"/>
                  <wp:wrapNone/>
                  <wp:docPr id="912" name="Picture 9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91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04F7C40F" w14:textId="77777777" w:rsidTr="00AA059E">
        <w:trPr>
          <w:trHeight w:val="2388"/>
        </w:trPr>
        <w:tc>
          <w:tcPr>
            <w:tcW w:w="10793" w:type="dxa"/>
            <w:gridSpan w:val="4"/>
          </w:tcPr>
          <w:p w14:paraId="656775D8" w14:textId="77777777" w:rsidR="00AA059E" w:rsidRDefault="00AA059E" w:rsidP="00EF0DB8">
            <w:pPr>
              <w:spacing w:line="360" w:lineRule="auto"/>
            </w:pPr>
          </w:p>
          <w:p w14:paraId="4D20D28F" w14:textId="77777777" w:rsidR="00AA059E" w:rsidRDefault="00AF4B83" w:rsidP="00EF0DB8">
            <w:pPr>
              <w:spacing w:line="360" w:lineRule="auto"/>
            </w:pPr>
            <w:sdt>
              <w:sdtPr>
                <w:id w:val="1473245615"/>
                <w:placeholder>
                  <w:docPart w:val="9EE13EF668184119BA5CEE1A7DBFC2E0"/>
                </w:placeholder>
                <w:temporary/>
                <w:showingPlcHdr/>
                <w15:appearance w15:val="hidden"/>
              </w:sdtPr>
              <w:sdtEndPr/>
              <w:sdtContent>
                <w:r w:rsidR="008D5E3D" w:rsidRPr="00EB5752">
                  <w:t>Lorem ipsum dolor sit amet, consectetuer adipiscing elit, sed diam nonummy nibh euismod tincidunt ut laoreet dolore magna aliquam erat volutpat. Duis autem vel eum iriure dolor in hendrerit in vulputate velit esse molestie consequat, vel illum dolore eu feugiat nulla facilisis at vero eros et accumsan et iusto odio dignissim qui blandit praesent luptatum zzril delenit augue duis dolore te feugait nulla facilisi</w:t>
                </w:r>
              </w:sdtContent>
            </w:sdt>
          </w:p>
        </w:tc>
        <w:tc>
          <w:tcPr>
            <w:tcW w:w="727" w:type="dxa"/>
          </w:tcPr>
          <w:p w14:paraId="7F3A91C9" w14:textId="77777777" w:rsidR="00AA059E" w:rsidRDefault="00AA059E" w:rsidP="00EF0DB8">
            <w:pPr>
              <w:spacing w:line="360" w:lineRule="auto"/>
            </w:pPr>
          </w:p>
        </w:tc>
      </w:tr>
      <w:tr w:rsidR="00AA059E" w14:paraId="723313B5" w14:textId="77777777" w:rsidTr="00AA059E">
        <w:trPr>
          <w:trHeight w:val="2789"/>
        </w:trPr>
        <w:tc>
          <w:tcPr>
            <w:tcW w:w="5670" w:type="dxa"/>
          </w:tcPr>
          <w:p w14:paraId="302926A0" w14:textId="77777777" w:rsidR="00AA059E" w:rsidRDefault="00AF4B83" w:rsidP="00EF0DB8">
            <w:pPr>
              <w:spacing w:line="360" w:lineRule="auto"/>
            </w:pPr>
            <w:sdt>
              <w:sdtPr>
                <w:id w:val="-57009592"/>
                <w:placeholder>
                  <w:docPart w:val="3595754CA66B43FFA2EC557797ED5E95"/>
                </w:placeholder>
                <w:temporary/>
                <w:showingPlcHdr/>
                <w15:appearance w15:val="hidden"/>
              </w:sdtPr>
              <w:sdtEndPr/>
              <w:sdtContent>
                <w:r w:rsidR="008D5E3D" w:rsidRPr="0085174C">
                  <w:t>Lorem ipsum dolor sit amet, consectetur adipiscing elit, sed do eiusmod tempor incididunt ut labore et dolore magna aliqua. Purus in massa tempor nec feugiat nisl pretium. Aliquam vestibulum morbi blandit cursus risus at ultrices mi. Ut morbi tincidunt augue interdum velit euismod in. Tortor posuere ac ut consequat semper viverra nam libero. Egestas sed sed risus pretium quam vulputate. Nunc mattis enim ut tellus elementum sagittis vitae et. Tristique senectus et netus et. Pulvinar neque laoreet suspendisse interdum consectetur libero id faucibus. Lacus laoreet non curabitur gravida arcu ac. Odio facilisis mauris sit amet massa.</w:t>
                </w:r>
              </w:sdtContent>
            </w:sdt>
          </w:p>
        </w:tc>
        <w:tc>
          <w:tcPr>
            <w:tcW w:w="540" w:type="dxa"/>
          </w:tcPr>
          <w:p w14:paraId="35BBA44A" w14:textId="77777777" w:rsidR="00AA059E" w:rsidRDefault="00AA059E" w:rsidP="00EF0DB8">
            <w:pPr>
              <w:spacing w:line="360" w:lineRule="auto"/>
            </w:pPr>
          </w:p>
        </w:tc>
        <w:tc>
          <w:tcPr>
            <w:tcW w:w="4583" w:type="dxa"/>
            <w:gridSpan w:val="2"/>
          </w:tcPr>
          <w:p w14:paraId="7A9A6E64" w14:textId="77777777" w:rsidR="00AA059E" w:rsidRDefault="00AF4B83" w:rsidP="00EF0DB8">
            <w:pPr>
              <w:pStyle w:val="Subhead"/>
            </w:pPr>
            <w:sdt>
              <w:sdtPr>
                <w:id w:val="117341509"/>
                <w:placeholder>
                  <w:docPart w:val="33AF834083A74A33AB07E0C17F2EA774"/>
                </w:placeholder>
                <w:temporary/>
                <w:showingPlcHdr/>
                <w15:appearance w15:val="hidden"/>
              </w:sdtPr>
              <w:sdtEndPr/>
              <w:sdtContent>
                <w:r w:rsidR="000D719D" w:rsidRPr="00C757E4">
                  <w:t xml:space="preserve"> Lorem ipsum dolor sit amet, consectetuer adipiscing elit, sed diam nonummy nibh euismod tincidunt ut laoreet dolore magna aliquam erat volutpat.</w:t>
                </w:r>
              </w:sdtContent>
            </w:sdt>
          </w:p>
        </w:tc>
        <w:tc>
          <w:tcPr>
            <w:tcW w:w="727" w:type="dxa"/>
          </w:tcPr>
          <w:p w14:paraId="1189E56C" w14:textId="77777777" w:rsidR="00AA059E" w:rsidRDefault="00AA059E" w:rsidP="00EF0DB8">
            <w:pPr>
              <w:spacing w:line="360" w:lineRule="auto"/>
            </w:pPr>
          </w:p>
        </w:tc>
      </w:tr>
      <w:tr w:rsidR="00AA059E" w14:paraId="27427437" w14:textId="77777777" w:rsidTr="00AA059E">
        <w:trPr>
          <w:trHeight w:val="2789"/>
        </w:trPr>
        <w:tc>
          <w:tcPr>
            <w:tcW w:w="10793" w:type="dxa"/>
            <w:gridSpan w:val="4"/>
          </w:tcPr>
          <w:p w14:paraId="2C87FECA" w14:textId="77777777" w:rsidR="00AA059E" w:rsidRDefault="00AA059E" w:rsidP="00EF0DB8">
            <w:pPr>
              <w:spacing w:line="360" w:lineRule="auto"/>
            </w:pPr>
          </w:p>
          <w:p w14:paraId="784664EB" w14:textId="77777777" w:rsidR="00AA059E" w:rsidRPr="00C757E4" w:rsidRDefault="00AF4B83" w:rsidP="00EF0DB8">
            <w:pPr>
              <w:spacing w:line="360" w:lineRule="auto"/>
            </w:pPr>
            <w:sdt>
              <w:sdtPr>
                <w:id w:val="1137145038"/>
                <w:placeholder>
                  <w:docPart w:val="6C794D6F41924524892E05E2A3CD45F2"/>
                </w:placeholder>
                <w:temporary/>
                <w:showingPlcHdr/>
                <w15:appearance w15:val="hidden"/>
              </w:sdtPr>
              <w:sdtEndPr/>
              <w:sdtContent>
                <w:r w:rsidR="000D719D">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adipiscing elit, sed do eiusmod tempor incididunt ut labore et dolore magna aliqua. Purus in massa tempor nec feugiat nisl pretium.  Egestas sed sed risus pretium quam vulputate. Nunc mattis enim ut tellus elementum sagittis vitae et. Tristique senectus et netus et. Pulvinar neque laoreet suspendisse interdum consectetur libero id faucibus.</w:t>
                </w:r>
              </w:sdtContent>
            </w:sdt>
          </w:p>
        </w:tc>
        <w:tc>
          <w:tcPr>
            <w:tcW w:w="727" w:type="dxa"/>
          </w:tcPr>
          <w:p w14:paraId="3F9A8DE6" w14:textId="77777777" w:rsidR="00AA059E" w:rsidRDefault="00AA059E" w:rsidP="00EF0DB8">
            <w:pPr>
              <w:spacing w:line="360" w:lineRule="auto"/>
            </w:pPr>
          </w:p>
        </w:tc>
      </w:tr>
    </w:tbl>
    <w:p w14:paraId="3B713CA5" w14:textId="77777777" w:rsidR="00AA059E" w:rsidRDefault="00AA059E" w:rsidP="00EF0DB8">
      <w:pPr>
        <w:spacing w:line="360" w:lineRule="auto"/>
      </w:pPr>
    </w:p>
    <w:p w14:paraId="0230578B" w14:textId="77777777" w:rsidR="00AA059E" w:rsidRDefault="00AA059E" w:rsidP="00EF0DB8">
      <w:pPr>
        <w:spacing w:line="360" w:lineRule="auto"/>
        <w:sectPr w:rsidR="00AA059E" w:rsidSect="00424887">
          <w:pgSz w:w="12240" w:h="15840" w:code="1"/>
          <w:pgMar w:top="641" w:right="720" w:bottom="284" w:left="720" w:header="709" w:footer="288" w:gutter="0"/>
          <w:cols w:space="708"/>
          <w:titlePg/>
          <w:docGrid w:linePitch="360"/>
        </w:sectPr>
      </w:pPr>
    </w:p>
    <w:tbl>
      <w:tblPr>
        <w:tblpPr w:leftFromText="180" w:rightFromText="180" w:vertAnchor="text" w:horzAnchor="margin" w:tblpY="-9"/>
        <w:tblW w:w="11520" w:type="dxa"/>
        <w:tblLayout w:type="fixed"/>
        <w:tblCellMar>
          <w:left w:w="0" w:type="dxa"/>
          <w:right w:w="0" w:type="dxa"/>
        </w:tblCellMar>
        <w:tblLook w:val="04A0" w:firstRow="1" w:lastRow="0" w:firstColumn="1" w:lastColumn="0" w:noHBand="0" w:noVBand="1"/>
      </w:tblPr>
      <w:tblGrid>
        <w:gridCol w:w="8626"/>
        <w:gridCol w:w="2167"/>
        <w:gridCol w:w="727"/>
      </w:tblGrid>
      <w:tr w:rsidR="00AA059E" w14:paraId="1300FB35" w14:textId="77777777" w:rsidTr="00AA059E">
        <w:trPr>
          <w:trHeight w:val="1889"/>
        </w:trPr>
        <w:tc>
          <w:tcPr>
            <w:tcW w:w="8626" w:type="dxa"/>
          </w:tcPr>
          <w:p w14:paraId="139B1B8F" w14:textId="77777777" w:rsidR="00AA059E" w:rsidRPr="000D719D" w:rsidRDefault="00AF4B83" w:rsidP="00EF0DB8">
            <w:pPr>
              <w:pStyle w:val="Heading1"/>
              <w:spacing w:line="360" w:lineRule="auto"/>
            </w:pPr>
            <w:sdt>
              <w:sdtPr>
                <w:id w:val="198364246"/>
                <w:placeholder>
                  <w:docPart w:val="1027E08B6BBF416F8421251AD2539FBB"/>
                </w:placeholder>
                <w:temporary/>
                <w:showingPlcHdr/>
                <w15:appearance w15:val="hidden"/>
              </w:sdtPr>
              <w:sdtEndPr/>
              <w:sdtContent>
                <w:r w:rsidR="000D719D" w:rsidRPr="000F3981">
                  <w:t>Results</w:t>
                </w:r>
              </w:sdtContent>
            </w:sdt>
          </w:p>
        </w:tc>
        <w:tc>
          <w:tcPr>
            <w:tcW w:w="2894" w:type="dxa"/>
            <w:gridSpan w:val="2"/>
          </w:tcPr>
          <w:p w14:paraId="407CE8EF" w14:textId="77777777" w:rsidR="00AA059E" w:rsidRPr="00BE5602" w:rsidRDefault="00AA059E" w:rsidP="00EF0DB8">
            <w:pPr>
              <w:spacing w:line="360" w:lineRule="auto"/>
              <w:rPr>
                <w:szCs w:val="20"/>
                <w:lang w:bidi="en-US"/>
              </w:rPr>
            </w:pPr>
            <w:r>
              <w:rPr>
                <w:noProof/>
                <w:szCs w:val="20"/>
                <w:lang w:val="en-AU" w:eastAsia="en-AU"/>
              </w:rPr>
              <w:drawing>
                <wp:anchor distT="0" distB="0" distL="114300" distR="114300" simplePos="0" relativeHeight="251693056" behindDoc="1" locked="1" layoutInCell="1" allowOverlap="1" wp14:anchorId="3ED7CECA" wp14:editId="7824EB07">
                  <wp:simplePos x="5930900" y="406400"/>
                  <wp:positionH relativeFrom="margin">
                    <wp:align>left</wp:align>
                  </wp:positionH>
                  <wp:positionV relativeFrom="margin">
                    <wp:align>bottom</wp:align>
                  </wp:positionV>
                  <wp:extent cx="1839600" cy="1144800"/>
                  <wp:effectExtent l="0" t="0" r="8255" b="0"/>
                  <wp:wrapNone/>
                  <wp:docPr id="914" name="Picture 9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914">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839600" cy="1144800"/>
                          </a:xfrm>
                          <a:prstGeom prst="rect">
                            <a:avLst/>
                          </a:prstGeom>
                        </pic:spPr>
                      </pic:pic>
                    </a:graphicData>
                  </a:graphic>
                  <wp14:sizeRelH relativeFrom="margin">
                    <wp14:pctWidth>0</wp14:pctWidth>
                  </wp14:sizeRelH>
                  <wp14:sizeRelV relativeFrom="margin">
                    <wp14:pctHeight>0</wp14:pctHeight>
                  </wp14:sizeRelV>
                </wp:anchor>
              </w:drawing>
            </w:r>
          </w:p>
        </w:tc>
      </w:tr>
      <w:tr w:rsidR="00AA059E" w14:paraId="367A2D11" w14:textId="77777777" w:rsidTr="00AA059E">
        <w:trPr>
          <w:trHeight w:val="2388"/>
        </w:trPr>
        <w:tc>
          <w:tcPr>
            <w:tcW w:w="10793" w:type="dxa"/>
            <w:gridSpan w:val="2"/>
          </w:tcPr>
          <w:p w14:paraId="27B1E6B0" w14:textId="77777777" w:rsidR="00AA059E" w:rsidRDefault="00AA059E" w:rsidP="00EF0DB8">
            <w:pPr>
              <w:spacing w:before="120" w:line="360" w:lineRule="auto"/>
            </w:pPr>
          </w:p>
          <w:sdt>
            <w:sdtPr>
              <w:id w:val="-866136371"/>
              <w:placeholder>
                <w:docPart w:val="E049D74243D746C8A0DD751D3C040EE7"/>
              </w:placeholder>
              <w:temporary/>
              <w:showingPlcHdr/>
              <w15:appearance w15:val="hidden"/>
            </w:sdtPr>
            <w:sdtEndPr/>
            <w:sdtContent>
              <w:p w14:paraId="6EEBBDE2" w14:textId="77777777" w:rsidR="000D719D" w:rsidRDefault="000D719D" w:rsidP="00EF0DB8">
                <w:pPr>
                  <w:spacing w:before="120" w:line="360" w:lineRule="auto"/>
                </w:pPr>
                <w:r>
                  <w:t>Lorem ipsum dolor sit amet, consectetuer adipiscing elit, sed diam nonummy nibh euismod tincidunt ut laoreet dolore magna aliquam erat volutpat. Duis autem vel eum iriure dolor in hendrerit in vulputate velit esse molestie consequat, vel illum dolore eu feugiat nulla facilisis at vero eros et accumsan et iusto odio dignissim qui blandit praesent luptatum zzril delenit augue duis dolore te feugait nulla facilisi.</w:t>
                </w:r>
              </w:p>
              <w:p w14:paraId="64E08009" w14:textId="77777777" w:rsidR="000D719D" w:rsidRDefault="000D719D" w:rsidP="00EF0DB8">
                <w:pPr>
                  <w:spacing w:before="120" w:line="360" w:lineRule="auto"/>
                </w:pPr>
                <w:r>
                  <w:t>Lorem ipsum dolor sit amet, cons ectetuer adipiscing elit, sed diam nonummy nibh euismod tincidunt ut laoreet dolore magna aliquam erat volutpat. Ut wisi enim ad minim veniam, quis nostrud exerci tation ullamcorper suscipit lobortis nisl ut aliquip ex ea commodo consequat.</w:t>
                </w:r>
              </w:p>
              <w:p w14:paraId="139CB9B5" w14:textId="77777777" w:rsidR="000D719D" w:rsidRDefault="000D719D" w:rsidP="00EF0DB8">
                <w:pPr>
                  <w:spacing w:before="120" w:line="360" w:lineRule="auto"/>
                </w:pPr>
                <w:r>
                  <w:t>Lorem ipsum dolor sit amet, consectetur adipiscing elit, sed do eiusmod tempor incididunt ut labore et dolore magna aliqua. Purus in massa tempor nec feugiat nisl pretium. Aliquam vestibulum morbi blandit cursus risus at ultrices mi. Ut morbi tincidunt augue interdum velit euismod in.</w:t>
                </w:r>
              </w:p>
            </w:sdtContent>
          </w:sdt>
          <w:p w14:paraId="7E8CFF76" w14:textId="77777777" w:rsidR="00AA059E" w:rsidRDefault="00AA059E" w:rsidP="00EF0DB8">
            <w:pPr>
              <w:spacing w:before="120" w:line="360" w:lineRule="auto"/>
            </w:pPr>
          </w:p>
        </w:tc>
        <w:tc>
          <w:tcPr>
            <w:tcW w:w="727" w:type="dxa"/>
          </w:tcPr>
          <w:p w14:paraId="0231403E" w14:textId="77777777" w:rsidR="00AA059E" w:rsidRDefault="00AA059E" w:rsidP="00EF0DB8">
            <w:pPr>
              <w:spacing w:line="360" w:lineRule="auto"/>
            </w:pPr>
          </w:p>
        </w:tc>
      </w:tr>
      <w:tr w:rsidR="00AA059E" w14:paraId="4A2F16B9" w14:textId="77777777" w:rsidTr="00946B83">
        <w:trPr>
          <w:trHeight w:val="1988"/>
        </w:trPr>
        <w:tc>
          <w:tcPr>
            <w:tcW w:w="10793" w:type="dxa"/>
            <w:gridSpan w:val="2"/>
          </w:tcPr>
          <w:tbl>
            <w:tblPr>
              <w:tblW w:w="10548" w:type="dxa"/>
              <w:tblLayout w:type="fixed"/>
              <w:tblCellMar>
                <w:left w:w="0" w:type="dxa"/>
                <w:right w:w="0" w:type="dxa"/>
              </w:tblCellMar>
              <w:tblLook w:val="0600" w:firstRow="0" w:lastRow="0" w:firstColumn="0" w:lastColumn="0" w:noHBand="1" w:noVBand="1"/>
            </w:tblPr>
            <w:tblGrid>
              <w:gridCol w:w="2637"/>
              <w:gridCol w:w="2637"/>
              <w:gridCol w:w="2637"/>
              <w:gridCol w:w="2637"/>
            </w:tblGrid>
            <w:tr w:rsidR="00AA059E" w14:paraId="404C7866" w14:textId="77777777" w:rsidTr="00AA059E">
              <w:trPr>
                <w:trHeight w:val="387"/>
              </w:trPr>
              <w:tc>
                <w:tcPr>
                  <w:tcW w:w="2637" w:type="dxa"/>
                  <w:tcBorders>
                    <w:bottom w:val="single" w:sz="24" w:space="0" w:color="4354A2" w:themeColor="accent1"/>
                  </w:tcBorders>
                  <w:vAlign w:val="center"/>
                </w:tcPr>
                <w:p w14:paraId="081FB4E8" w14:textId="77777777" w:rsidR="00AA059E" w:rsidRDefault="00AA059E" w:rsidP="00EF0DB8">
                  <w:pPr>
                    <w:framePr w:hSpace="180" w:wrap="around" w:vAnchor="text" w:hAnchor="margin" w:y="-9"/>
                    <w:spacing w:line="360" w:lineRule="auto"/>
                  </w:pPr>
                </w:p>
              </w:tc>
              <w:tc>
                <w:tcPr>
                  <w:tcW w:w="2637" w:type="dxa"/>
                  <w:tcBorders>
                    <w:bottom w:val="single" w:sz="24" w:space="0" w:color="4354A2" w:themeColor="accent1"/>
                  </w:tcBorders>
                  <w:vAlign w:val="center"/>
                </w:tcPr>
                <w:p w14:paraId="436BD696" w14:textId="77777777" w:rsidR="00AA059E" w:rsidRPr="00E872FA" w:rsidRDefault="00AF4B83" w:rsidP="00EF0DB8">
                  <w:pPr>
                    <w:pStyle w:val="TableHeader"/>
                    <w:spacing w:line="360" w:lineRule="auto"/>
                  </w:pPr>
                  <w:sdt>
                    <w:sdtPr>
                      <w:id w:val="1547333668"/>
                      <w:placeholder>
                        <w:docPart w:val="68CBB251B62A446B813AB9F9D3C1947E"/>
                      </w:placeholder>
                      <w:temporary/>
                      <w:showingPlcHdr/>
                      <w15:appearance w15:val="hidden"/>
                    </w:sdtPr>
                    <w:sdtEndPr/>
                    <w:sdtContent>
                      <w:r w:rsidR="00946B83" w:rsidRPr="00E872FA">
                        <w:t>Class 1</w:t>
                      </w:r>
                    </w:sdtContent>
                  </w:sdt>
                </w:p>
              </w:tc>
              <w:tc>
                <w:tcPr>
                  <w:tcW w:w="2637" w:type="dxa"/>
                  <w:tcBorders>
                    <w:bottom w:val="single" w:sz="24" w:space="0" w:color="4354A2" w:themeColor="accent1"/>
                  </w:tcBorders>
                  <w:vAlign w:val="center"/>
                </w:tcPr>
                <w:p w14:paraId="1B141C13" w14:textId="77777777" w:rsidR="00AA059E" w:rsidRPr="00E872FA" w:rsidRDefault="00AF4B83" w:rsidP="00EF0DB8">
                  <w:pPr>
                    <w:pStyle w:val="TableHeader"/>
                    <w:spacing w:line="360" w:lineRule="auto"/>
                  </w:pPr>
                  <w:sdt>
                    <w:sdtPr>
                      <w:id w:val="1528524616"/>
                      <w:placeholder>
                        <w:docPart w:val="EA1A64C6BBE145E182226E5AE6848875"/>
                      </w:placeholder>
                      <w:temporary/>
                      <w:showingPlcHdr/>
                      <w15:appearance w15:val="hidden"/>
                    </w:sdtPr>
                    <w:sdtEndPr/>
                    <w:sdtContent>
                      <w:r w:rsidR="00946B83" w:rsidRPr="00E872FA">
                        <w:t>Class 2</w:t>
                      </w:r>
                    </w:sdtContent>
                  </w:sdt>
                </w:p>
              </w:tc>
              <w:tc>
                <w:tcPr>
                  <w:tcW w:w="2637" w:type="dxa"/>
                  <w:tcBorders>
                    <w:bottom w:val="single" w:sz="24" w:space="0" w:color="4354A2" w:themeColor="accent1"/>
                  </w:tcBorders>
                  <w:vAlign w:val="center"/>
                </w:tcPr>
                <w:p w14:paraId="6D85C7BC" w14:textId="77777777" w:rsidR="00AA059E" w:rsidRPr="00E872FA" w:rsidRDefault="00AF4B83" w:rsidP="00EF0DB8">
                  <w:pPr>
                    <w:pStyle w:val="TableHeader"/>
                    <w:spacing w:line="360" w:lineRule="auto"/>
                  </w:pPr>
                  <w:sdt>
                    <w:sdtPr>
                      <w:id w:val="-186919202"/>
                      <w:placeholder>
                        <w:docPart w:val="175F9A6236514E43A5E5FF1EC62B2109"/>
                      </w:placeholder>
                      <w:temporary/>
                      <w:showingPlcHdr/>
                      <w15:appearance w15:val="hidden"/>
                    </w:sdtPr>
                    <w:sdtEndPr/>
                    <w:sdtContent>
                      <w:r w:rsidR="00946B83" w:rsidRPr="00E872FA">
                        <w:t>Class 3</w:t>
                      </w:r>
                    </w:sdtContent>
                  </w:sdt>
                </w:p>
              </w:tc>
            </w:tr>
            <w:tr w:rsidR="00AA059E" w14:paraId="305490C1" w14:textId="77777777" w:rsidTr="00AA059E">
              <w:trPr>
                <w:trHeight w:val="352"/>
              </w:trPr>
              <w:tc>
                <w:tcPr>
                  <w:tcW w:w="2637" w:type="dxa"/>
                  <w:tcBorders>
                    <w:top w:val="single" w:sz="24" w:space="0" w:color="4354A2" w:themeColor="accent1"/>
                  </w:tcBorders>
                  <w:vAlign w:val="center"/>
                </w:tcPr>
                <w:p w14:paraId="50B3B9B2" w14:textId="77777777" w:rsidR="00AA059E" w:rsidRPr="00994E13" w:rsidRDefault="00AF4B83" w:rsidP="00EF0DB8">
                  <w:pPr>
                    <w:pStyle w:val="TableHeaderLeft"/>
                    <w:framePr w:wrap="around"/>
                    <w:spacing w:line="360" w:lineRule="auto"/>
                  </w:pPr>
                  <w:sdt>
                    <w:sdtPr>
                      <w:id w:val="1677378123"/>
                      <w:placeholder>
                        <w:docPart w:val="0DF7FADD4F8F45C288D3056B11C20508"/>
                      </w:placeholder>
                      <w:temporary/>
                      <w:showingPlcHdr/>
                      <w15:appearance w15:val="hidden"/>
                    </w:sdtPr>
                    <w:sdtEndPr/>
                    <w:sdtContent>
                      <w:r w:rsidR="00946B83" w:rsidRPr="00994E13">
                        <w:t>Experiment 1</w:t>
                      </w:r>
                    </w:sdtContent>
                  </w:sdt>
                </w:p>
              </w:tc>
              <w:tc>
                <w:tcPr>
                  <w:tcW w:w="2637" w:type="dxa"/>
                  <w:tcBorders>
                    <w:top w:val="single" w:sz="24" w:space="0" w:color="4354A2" w:themeColor="accent1"/>
                  </w:tcBorders>
                  <w:vAlign w:val="center"/>
                </w:tcPr>
                <w:p w14:paraId="19E7B6EF" w14:textId="77777777" w:rsidR="00AA059E" w:rsidRPr="00E872FA" w:rsidRDefault="00AF4B83" w:rsidP="00EF0DB8">
                  <w:pPr>
                    <w:pStyle w:val="TableData"/>
                    <w:spacing w:line="360" w:lineRule="auto"/>
                  </w:pPr>
                  <w:sdt>
                    <w:sdtPr>
                      <w:id w:val="1787610107"/>
                      <w:placeholder>
                        <w:docPart w:val="1BD5FBD3DB084E5ABEC6FB9B05635B45"/>
                      </w:placeholder>
                      <w:temporary/>
                      <w:showingPlcHdr/>
                      <w15:appearance w15:val="hidden"/>
                    </w:sdtPr>
                    <w:sdtEndPr/>
                    <w:sdtContent>
                      <w:r w:rsidR="00946B83" w:rsidRPr="00E872FA">
                        <w:t>90</w:t>
                      </w:r>
                    </w:sdtContent>
                  </w:sdt>
                </w:p>
              </w:tc>
              <w:tc>
                <w:tcPr>
                  <w:tcW w:w="2637" w:type="dxa"/>
                  <w:tcBorders>
                    <w:top w:val="single" w:sz="24" w:space="0" w:color="4354A2" w:themeColor="accent1"/>
                  </w:tcBorders>
                  <w:vAlign w:val="center"/>
                </w:tcPr>
                <w:p w14:paraId="6961BD6C" w14:textId="77777777" w:rsidR="00AA059E" w:rsidRPr="00E872FA" w:rsidRDefault="00AF4B83" w:rsidP="00EF0DB8">
                  <w:pPr>
                    <w:pStyle w:val="TableData"/>
                    <w:spacing w:line="360" w:lineRule="auto"/>
                  </w:pPr>
                  <w:sdt>
                    <w:sdtPr>
                      <w:id w:val="766111474"/>
                      <w:placeholder>
                        <w:docPart w:val="2BB6DCCFBC614D4E9B99DD94A95610CC"/>
                      </w:placeholder>
                      <w:temporary/>
                      <w:showingPlcHdr/>
                      <w15:appearance w15:val="hidden"/>
                    </w:sdtPr>
                    <w:sdtEndPr/>
                    <w:sdtContent>
                      <w:r w:rsidR="00946B83" w:rsidRPr="00E872FA">
                        <w:t>70</w:t>
                      </w:r>
                    </w:sdtContent>
                  </w:sdt>
                </w:p>
              </w:tc>
              <w:tc>
                <w:tcPr>
                  <w:tcW w:w="2637" w:type="dxa"/>
                  <w:tcBorders>
                    <w:top w:val="single" w:sz="24" w:space="0" w:color="4354A2" w:themeColor="accent1"/>
                  </w:tcBorders>
                  <w:vAlign w:val="center"/>
                </w:tcPr>
                <w:p w14:paraId="65ACC6D4" w14:textId="77777777" w:rsidR="00AA059E" w:rsidRPr="00E872FA" w:rsidRDefault="00AF4B83" w:rsidP="00EF0DB8">
                  <w:pPr>
                    <w:pStyle w:val="TableData"/>
                    <w:spacing w:line="360" w:lineRule="auto"/>
                  </w:pPr>
                  <w:sdt>
                    <w:sdtPr>
                      <w:id w:val="587577232"/>
                      <w:placeholder>
                        <w:docPart w:val="E50A64CCFD9A4E54BA725E265A538D6C"/>
                      </w:placeholder>
                      <w:temporary/>
                      <w:showingPlcHdr/>
                      <w15:appearance w15:val="hidden"/>
                    </w:sdtPr>
                    <w:sdtEndPr/>
                    <w:sdtContent>
                      <w:r w:rsidR="00946B83" w:rsidRPr="00E872FA">
                        <w:t>85</w:t>
                      </w:r>
                    </w:sdtContent>
                  </w:sdt>
                </w:p>
              </w:tc>
            </w:tr>
            <w:tr w:rsidR="00AA059E" w14:paraId="3FB2C6E3" w14:textId="77777777" w:rsidTr="00AA059E">
              <w:trPr>
                <w:trHeight w:val="352"/>
              </w:trPr>
              <w:tc>
                <w:tcPr>
                  <w:tcW w:w="2637" w:type="dxa"/>
                  <w:vAlign w:val="center"/>
                </w:tcPr>
                <w:p w14:paraId="3741F882" w14:textId="77777777" w:rsidR="00AA059E" w:rsidRPr="00994E13" w:rsidRDefault="00AF4B83" w:rsidP="00EF0DB8">
                  <w:pPr>
                    <w:pStyle w:val="TableHeaderLeft"/>
                    <w:framePr w:wrap="around"/>
                    <w:spacing w:line="360" w:lineRule="auto"/>
                  </w:pPr>
                  <w:sdt>
                    <w:sdtPr>
                      <w:id w:val="219254449"/>
                      <w:placeholder>
                        <w:docPart w:val="72400DB6C63347F2A13BF8732ED83A17"/>
                      </w:placeholder>
                      <w:temporary/>
                      <w:showingPlcHdr/>
                      <w15:appearance w15:val="hidden"/>
                    </w:sdtPr>
                    <w:sdtEndPr/>
                    <w:sdtContent>
                      <w:r w:rsidR="00946B83">
                        <w:t>Experiment 2</w:t>
                      </w:r>
                    </w:sdtContent>
                  </w:sdt>
                </w:p>
              </w:tc>
              <w:tc>
                <w:tcPr>
                  <w:tcW w:w="2637" w:type="dxa"/>
                  <w:vAlign w:val="center"/>
                </w:tcPr>
                <w:p w14:paraId="78E75622" w14:textId="77777777" w:rsidR="00AA059E" w:rsidRPr="00E872FA" w:rsidRDefault="00AF4B83" w:rsidP="00EF0DB8">
                  <w:pPr>
                    <w:pStyle w:val="TableData"/>
                    <w:spacing w:line="360" w:lineRule="auto"/>
                  </w:pPr>
                  <w:sdt>
                    <w:sdtPr>
                      <w:id w:val="44951701"/>
                      <w:placeholder>
                        <w:docPart w:val="171695FA40F54F2EA478FC933DCB1712"/>
                      </w:placeholder>
                      <w:temporary/>
                      <w:showingPlcHdr/>
                      <w15:appearance w15:val="hidden"/>
                    </w:sdtPr>
                    <w:sdtEndPr/>
                    <w:sdtContent>
                      <w:r w:rsidR="00946B83" w:rsidRPr="00E872FA">
                        <w:t>70</w:t>
                      </w:r>
                    </w:sdtContent>
                  </w:sdt>
                </w:p>
              </w:tc>
              <w:tc>
                <w:tcPr>
                  <w:tcW w:w="2637" w:type="dxa"/>
                  <w:vAlign w:val="center"/>
                </w:tcPr>
                <w:p w14:paraId="5DE05E6B" w14:textId="77777777" w:rsidR="00AA059E" w:rsidRPr="00E872FA" w:rsidRDefault="00AF4B83" w:rsidP="00EF0DB8">
                  <w:pPr>
                    <w:pStyle w:val="TableData"/>
                    <w:spacing w:line="360" w:lineRule="auto"/>
                  </w:pPr>
                  <w:sdt>
                    <w:sdtPr>
                      <w:id w:val="-1664995182"/>
                      <w:placeholder>
                        <w:docPart w:val="FCA6DA17C36A4069AB5918C8997916E4"/>
                      </w:placeholder>
                      <w:temporary/>
                      <w:showingPlcHdr/>
                      <w15:appearance w15:val="hidden"/>
                    </w:sdtPr>
                    <w:sdtEndPr/>
                    <w:sdtContent>
                      <w:r w:rsidR="00946B83" w:rsidRPr="00E872FA">
                        <w:t>65</w:t>
                      </w:r>
                    </w:sdtContent>
                  </w:sdt>
                </w:p>
              </w:tc>
              <w:tc>
                <w:tcPr>
                  <w:tcW w:w="2637" w:type="dxa"/>
                  <w:vAlign w:val="center"/>
                </w:tcPr>
                <w:p w14:paraId="039329AF" w14:textId="77777777" w:rsidR="00AA059E" w:rsidRPr="00E872FA" w:rsidRDefault="00AF4B83" w:rsidP="00EF0DB8">
                  <w:pPr>
                    <w:pStyle w:val="TableData"/>
                    <w:spacing w:line="360" w:lineRule="auto"/>
                  </w:pPr>
                  <w:sdt>
                    <w:sdtPr>
                      <w:id w:val="-1913081584"/>
                      <w:placeholder>
                        <w:docPart w:val="4944BB91DA69408FA81F7157E28AAA8A"/>
                      </w:placeholder>
                      <w:temporary/>
                      <w:showingPlcHdr/>
                      <w15:appearance w15:val="hidden"/>
                    </w:sdtPr>
                    <w:sdtEndPr/>
                    <w:sdtContent>
                      <w:r w:rsidR="00946B83" w:rsidRPr="00E872FA">
                        <w:t>85</w:t>
                      </w:r>
                    </w:sdtContent>
                  </w:sdt>
                </w:p>
              </w:tc>
            </w:tr>
            <w:tr w:rsidR="00AA059E" w14:paraId="167B05FC" w14:textId="77777777" w:rsidTr="00AA059E">
              <w:trPr>
                <w:trHeight w:val="352"/>
              </w:trPr>
              <w:tc>
                <w:tcPr>
                  <w:tcW w:w="2637" w:type="dxa"/>
                  <w:vAlign w:val="center"/>
                </w:tcPr>
                <w:p w14:paraId="4884C1AA" w14:textId="77777777" w:rsidR="00AA059E" w:rsidRPr="00994E13" w:rsidRDefault="00AF4B83" w:rsidP="00EF0DB8">
                  <w:pPr>
                    <w:pStyle w:val="TableHeaderLeft"/>
                    <w:framePr w:wrap="around"/>
                    <w:spacing w:line="360" w:lineRule="auto"/>
                  </w:pPr>
                  <w:sdt>
                    <w:sdtPr>
                      <w:id w:val="-1860506631"/>
                      <w:placeholder>
                        <w:docPart w:val="B87DC7E3CB0745C48226FFC69104D1D0"/>
                      </w:placeholder>
                      <w:temporary/>
                      <w:showingPlcHdr/>
                      <w15:appearance w15:val="hidden"/>
                    </w:sdtPr>
                    <w:sdtEndPr/>
                    <w:sdtContent>
                      <w:r w:rsidR="00946B83">
                        <w:t>Experiment 3</w:t>
                      </w:r>
                    </w:sdtContent>
                  </w:sdt>
                </w:p>
              </w:tc>
              <w:tc>
                <w:tcPr>
                  <w:tcW w:w="2637" w:type="dxa"/>
                  <w:vAlign w:val="center"/>
                </w:tcPr>
                <w:p w14:paraId="28067060" w14:textId="77777777" w:rsidR="00AA059E" w:rsidRPr="00E872FA" w:rsidRDefault="00AF4B83" w:rsidP="00EF0DB8">
                  <w:pPr>
                    <w:pStyle w:val="TableData"/>
                    <w:spacing w:line="360" w:lineRule="auto"/>
                  </w:pPr>
                  <w:sdt>
                    <w:sdtPr>
                      <w:id w:val="1959911788"/>
                      <w:placeholder>
                        <w:docPart w:val="9B3FAAB759064CF6BD1957DE52225D21"/>
                      </w:placeholder>
                      <w:temporary/>
                      <w:showingPlcHdr/>
                      <w15:appearance w15:val="hidden"/>
                    </w:sdtPr>
                    <w:sdtEndPr/>
                    <w:sdtContent>
                      <w:r w:rsidR="00946B83" w:rsidRPr="00E872FA">
                        <w:t>85</w:t>
                      </w:r>
                    </w:sdtContent>
                  </w:sdt>
                </w:p>
              </w:tc>
              <w:tc>
                <w:tcPr>
                  <w:tcW w:w="2637" w:type="dxa"/>
                  <w:vAlign w:val="center"/>
                </w:tcPr>
                <w:p w14:paraId="1A11CFA5" w14:textId="77777777" w:rsidR="00AA059E" w:rsidRPr="00E872FA" w:rsidRDefault="00AF4B83" w:rsidP="00EF0DB8">
                  <w:pPr>
                    <w:pStyle w:val="TableData"/>
                    <w:spacing w:line="360" w:lineRule="auto"/>
                  </w:pPr>
                  <w:sdt>
                    <w:sdtPr>
                      <w:id w:val="590735324"/>
                      <w:placeholder>
                        <w:docPart w:val="466233A4BFAE4A0CA0F407A5E1DF50C3"/>
                      </w:placeholder>
                      <w:temporary/>
                      <w:showingPlcHdr/>
                      <w15:appearance w15:val="hidden"/>
                    </w:sdtPr>
                    <w:sdtEndPr/>
                    <w:sdtContent>
                      <w:r w:rsidR="00946B83" w:rsidRPr="00E872FA">
                        <w:t>80</w:t>
                      </w:r>
                    </w:sdtContent>
                  </w:sdt>
                </w:p>
              </w:tc>
              <w:tc>
                <w:tcPr>
                  <w:tcW w:w="2637" w:type="dxa"/>
                  <w:vAlign w:val="center"/>
                </w:tcPr>
                <w:p w14:paraId="3857AC55" w14:textId="77777777" w:rsidR="00AA059E" w:rsidRPr="00E872FA" w:rsidRDefault="00AF4B83" w:rsidP="00EF0DB8">
                  <w:pPr>
                    <w:pStyle w:val="TableData"/>
                    <w:spacing w:line="360" w:lineRule="auto"/>
                  </w:pPr>
                  <w:sdt>
                    <w:sdtPr>
                      <w:id w:val="746386291"/>
                      <w:placeholder>
                        <w:docPart w:val="B1FB46FC2E6B462FBDA05FD80559202A"/>
                      </w:placeholder>
                      <w:temporary/>
                      <w:showingPlcHdr/>
                      <w15:appearance w15:val="hidden"/>
                    </w:sdtPr>
                    <w:sdtEndPr/>
                    <w:sdtContent>
                      <w:r w:rsidR="00946B83" w:rsidRPr="00E872FA">
                        <w:t>60</w:t>
                      </w:r>
                    </w:sdtContent>
                  </w:sdt>
                </w:p>
              </w:tc>
            </w:tr>
          </w:tbl>
          <w:p w14:paraId="08A14481" w14:textId="77777777" w:rsidR="00AA059E" w:rsidRPr="00693724" w:rsidRDefault="00AA059E" w:rsidP="00EF0DB8">
            <w:pPr>
              <w:pStyle w:val="TableHeader"/>
              <w:spacing w:line="360" w:lineRule="auto"/>
              <w:rPr>
                <w:noProof/>
                <w:color w:val="212A51" w:themeColor="accent1" w:themeShade="80"/>
              </w:rPr>
            </w:pPr>
          </w:p>
        </w:tc>
        <w:tc>
          <w:tcPr>
            <w:tcW w:w="727" w:type="dxa"/>
          </w:tcPr>
          <w:p w14:paraId="2DCDC5EE" w14:textId="77777777" w:rsidR="00AA059E" w:rsidRDefault="00AA059E" w:rsidP="00EF0DB8">
            <w:pPr>
              <w:spacing w:line="360" w:lineRule="auto"/>
            </w:pPr>
          </w:p>
        </w:tc>
      </w:tr>
      <w:tr w:rsidR="00AA059E" w14:paraId="7ADDC1F4" w14:textId="77777777" w:rsidTr="00AA059E">
        <w:trPr>
          <w:trHeight w:val="2789"/>
        </w:trPr>
        <w:tc>
          <w:tcPr>
            <w:tcW w:w="10793" w:type="dxa"/>
            <w:gridSpan w:val="2"/>
          </w:tcPr>
          <w:p w14:paraId="0B879A31" w14:textId="77777777" w:rsidR="00AA059E" w:rsidRPr="00693724" w:rsidRDefault="00AA059E" w:rsidP="00EF0DB8">
            <w:pPr>
              <w:pStyle w:val="TableHeader"/>
              <w:spacing w:line="360" w:lineRule="auto"/>
              <w:rPr>
                <w:color w:val="212A51" w:themeColor="accent1" w:themeShade="80"/>
              </w:rPr>
            </w:pPr>
            <w:r w:rsidRPr="008E573F">
              <w:rPr>
                <w:noProof/>
                <w:color w:val="212A51" w:themeColor="accent1" w:themeShade="80"/>
                <w:lang w:eastAsia="en-AU" w:bidi="ar-SA"/>
              </w:rPr>
              <w:drawing>
                <wp:inline distT="0" distB="0" distL="0" distR="0" wp14:anchorId="3B596EF8" wp14:editId="7102EAA5">
                  <wp:extent cx="6782435" cy="2210462"/>
                  <wp:effectExtent l="0" t="0" r="0" b="0"/>
                  <wp:docPr id="915" name="Chart 915"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727" w:type="dxa"/>
          </w:tcPr>
          <w:p w14:paraId="6C32FB40" w14:textId="77777777" w:rsidR="00AA059E" w:rsidRDefault="00AA059E" w:rsidP="00EF0DB8">
            <w:pPr>
              <w:spacing w:line="360" w:lineRule="auto"/>
            </w:pPr>
          </w:p>
        </w:tc>
      </w:tr>
    </w:tbl>
    <w:p w14:paraId="2866A9A6" w14:textId="77777777" w:rsidR="00C2411D" w:rsidRPr="008C053E" w:rsidRDefault="00C2411D" w:rsidP="00EF0DB8">
      <w:pPr>
        <w:spacing w:line="360" w:lineRule="auto"/>
      </w:pPr>
    </w:p>
    <w:sectPr w:rsidR="00C2411D" w:rsidRPr="008C053E" w:rsidSect="00424887">
      <w:pgSz w:w="12240" w:h="15840" w:code="1"/>
      <w:pgMar w:top="641" w:right="720" w:bottom="284" w:left="720" w:header="709"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02339" w14:textId="77777777" w:rsidR="00AF4B83" w:rsidRDefault="00AF4B83" w:rsidP="001D6100">
      <w:r>
        <w:separator/>
      </w:r>
    </w:p>
  </w:endnote>
  <w:endnote w:type="continuationSeparator" w:id="0">
    <w:p w14:paraId="4F84DCD3" w14:textId="77777777" w:rsidR="00AF4B83" w:rsidRDefault="00AF4B83"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8"/>
          <w:gridCol w:w="2842"/>
          <w:gridCol w:w="7110"/>
        </w:tblGrid>
        <w:tr w:rsidR="005D14FC" w14:paraId="44B0AE93" w14:textId="77777777" w:rsidTr="00F92871">
          <w:trPr>
            <w:trHeight w:val="454"/>
          </w:trPr>
          <w:tc>
            <w:tcPr>
              <w:tcW w:w="848" w:type="dxa"/>
              <w:vAlign w:val="center"/>
            </w:tcPr>
            <w:p w14:paraId="121686C2" w14:textId="77777777" w:rsidR="005D14FC" w:rsidRDefault="006B6825" w:rsidP="005D14FC">
              <w:r>
                <w:rPr>
                  <w:noProof/>
                  <w:lang w:val="en-AU" w:eastAsia="en-AU"/>
                </w:rPr>
                <w:drawing>
                  <wp:anchor distT="0" distB="0" distL="114300" distR="114300" simplePos="0" relativeHeight="251658240" behindDoc="1" locked="0" layoutInCell="1" allowOverlap="1" wp14:anchorId="59900C58" wp14:editId="063676E5">
                    <wp:simplePos x="0" y="0"/>
                    <wp:positionH relativeFrom="column">
                      <wp:posOffset>-54610</wp:posOffset>
                    </wp:positionH>
                    <wp:positionV relativeFrom="paragraph">
                      <wp:posOffset>-4445</wp:posOffset>
                    </wp:positionV>
                    <wp:extent cx="6732000" cy="151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732000" cy="151200"/>
                            </a:xfrm>
                            <a:prstGeom prst="rect">
                              <a:avLst/>
                            </a:prstGeom>
                          </pic:spPr>
                        </pic:pic>
                      </a:graphicData>
                    </a:graphic>
                    <wp14:sizeRelH relativeFrom="page">
                      <wp14:pctWidth>0</wp14:pctWidth>
                    </wp14:sizeRelH>
                    <wp14:sizeRelV relativeFrom="page">
                      <wp14:pctHeight>0</wp14:pctHeight>
                    </wp14:sizeRelV>
                  </wp:anchor>
                </w:drawing>
              </w:r>
            </w:p>
          </w:tc>
          <w:tc>
            <w:tcPr>
              <w:tcW w:w="2842" w:type="dxa"/>
              <w:shd w:val="clear" w:color="auto" w:fill="FFFFFF" w:themeFill="background1"/>
              <w:vAlign w:val="center"/>
            </w:tcPr>
            <w:p w14:paraId="053C8BDC" w14:textId="006D5181" w:rsidR="005D14FC" w:rsidRPr="006B498E" w:rsidRDefault="00A46620" w:rsidP="00F92871">
              <w:pPr>
                <w:pStyle w:val="Heading3"/>
              </w:pPr>
              <w:r>
                <w:t xml:space="preserve">Assignment </w:t>
              </w:r>
              <w:r w:rsidR="00896FC8" w:rsidRPr="00896FC8">
                <w:t xml:space="preserve">| </w:t>
              </w:r>
              <w:r w:rsidR="005D14FC">
                <w:fldChar w:fldCharType="begin"/>
              </w:r>
              <w:r w:rsidR="005D14FC">
                <w:instrText xml:space="preserve"> PAGE   \* MERGEFORMAT </w:instrText>
              </w:r>
              <w:r w:rsidR="005D14FC">
                <w:fldChar w:fldCharType="separate"/>
              </w:r>
              <w:r w:rsidR="00946B83">
                <w:rPr>
                  <w:noProof/>
                </w:rPr>
                <w:t>4</w:t>
              </w:r>
              <w:r w:rsidR="005D14FC">
                <w:rPr>
                  <w:noProof/>
                </w:rPr>
                <w:fldChar w:fldCharType="end"/>
              </w:r>
            </w:p>
          </w:tc>
          <w:tc>
            <w:tcPr>
              <w:tcW w:w="7110" w:type="dxa"/>
              <w:vAlign w:val="center"/>
            </w:tcPr>
            <w:p w14:paraId="7ECE200E" w14:textId="77777777" w:rsidR="005D14FC" w:rsidRDefault="005D14FC" w:rsidP="005D14FC"/>
          </w:tc>
        </w:tr>
      </w:tbl>
      <w:p w14:paraId="4926100C" w14:textId="77777777" w:rsidR="005D14FC" w:rsidRDefault="00AF4B83">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CB5E7" w14:textId="77777777" w:rsidR="00AF4B83" w:rsidRDefault="00AF4B83" w:rsidP="001D6100">
      <w:r>
        <w:separator/>
      </w:r>
    </w:p>
  </w:footnote>
  <w:footnote w:type="continuationSeparator" w:id="0">
    <w:p w14:paraId="28913C0A" w14:textId="77777777" w:rsidR="00AF4B83" w:rsidRDefault="00AF4B83"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5FD"/>
    <w:rsid w:val="00003337"/>
    <w:rsid w:val="000144C2"/>
    <w:rsid w:val="000328A4"/>
    <w:rsid w:val="00037CA5"/>
    <w:rsid w:val="00053882"/>
    <w:rsid w:val="00056380"/>
    <w:rsid w:val="00060922"/>
    <w:rsid w:val="00060FE8"/>
    <w:rsid w:val="00080369"/>
    <w:rsid w:val="00082250"/>
    <w:rsid w:val="0008539C"/>
    <w:rsid w:val="00085B31"/>
    <w:rsid w:val="00087677"/>
    <w:rsid w:val="000943EA"/>
    <w:rsid w:val="0009594D"/>
    <w:rsid w:val="000975AD"/>
    <w:rsid w:val="00097B64"/>
    <w:rsid w:val="000A06A1"/>
    <w:rsid w:val="000A0DED"/>
    <w:rsid w:val="000A4637"/>
    <w:rsid w:val="000A78A6"/>
    <w:rsid w:val="000B7BB9"/>
    <w:rsid w:val="000C0C56"/>
    <w:rsid w:val="000C65C2"/>
    <w:rsid w:val="000D2E0B"/>
    <w:rsid w:val="000D719D"/>
    <w:rsid w:val="000F3981"/>
    <w:rsid w:val="00110747"/>
    <w:rsid w:val="001238A9"/>
    <w:rsid w:val="001367A1"/>
    <w:rsid w:val="00141E0B"/>
    <w:rsid w:val="00145CDF"/>
    <w:rsid w:val="00147278"/>
    <w:rsid w:val="00160BA0"/>
    <w:rsid w:val="001624A1"/>
    <w:rsid w:val="00173DDF"/>
    <w:rsid w:val="00196839"/>
    <w:rsid w:val="001A1B0F"/>
    <w:rsid w:val="001B557E"/>
    <w:rsid w:val="001C3750"/>
    <w:rsid w:val="001D333E"/>
    <w:rsid w:val="001D6100"/>
    <w:rsid w:val="001F0719"/>
    <w:rsid w:val="001F4D45"/>
    <w:rsid w:val="001F70E8"/>
    <w:rsid w:val="001F7410"/>
    <w:rsid w:val="001F7E5A"/>
    <w:rsid w:val="00215D2B"/>
    <w:rsid w:val="00215D82"/>
    <w:rsid w:val="00216DC3"/>
    <w:rsid w:val="002241FA"/>
    <w:rsid w:val="00227F46"/>
    <w:rsid w:val="00234F18"/>
    <w:rsid w:val="00235CED"/>
    <w:rsid w:val="002421BC"/>
    <w:rsid w:val="002466F5"/>
    <w:rsid w:val="0024674C"/>
    <w:rsid w:val="0024712D"/>
    <w:rsid w:val="00254883"/>
    <w:rsid w:val="00257F15"/>
    <w:rsid w:val="00260CDA"/>
    <w:rsid w:val="00264020"/>
    <w:rsid w:val="00266EB1"/>
    <w:rsid w:val="0026762F"/>
    <w:rsid w:val="00285D45"/>
    <w:rsid w:val="002872D4"/>
    <w:rsid w:val="0029255E"/>
    <w:rsid w:val="00292763"/>
    <w:rsid w:val="002932D4"/>
    <w:rsid w:val="002D51DF"/>
    <w:rsid w:val="002F2DFD"/>
    <w:rsid w:val="002F3974"/>
    <w:rsid w:val="002F66CC"/>
    <w:rsid w:val="003010D2"/>
    <w:rsid w:val="00343A06"/>
    <w:rsid w:val="0037144C"/>
    <w:rsid w:val="0037442A"/>
    <w:rsid w:val="003746D2"/>
    <w:rsid w:val="003924B1"/>
    <w:rsid w:val="003A0B66"/>
    <w:rsid w:val="003A3738"/>
    <w:rsid w:val="003B6242"/>
    <w:rsid w:val="003D7A2D"/>
    <w:rsid w:val="003E07A7"/>
    <w:rsid w:val="003E115A"/>
    <w:rsid w:val="003F7B71"/>
    <w:rsid w:val="00400EE5"/>
    <w:rsid w:val="004121B6"/>
    <w:rsid w:val="00413E93"/>
    <w:rsid w:val="00414D6A"/>
    <w:rsid w:val="00416701"/>
    <w:rsid w:val="00422B3E"/>
    <w:rsid w:val="00424887"/>
    <w:rsid w:val="0044226E"/>
    <w:rsid w:val="00442413"/>
    <w:rsid w:val="004460B5"/>
    <w:rsid w:val="00446543"/>
    <w:rsid w:val="004565BD"/>
    <w:rsid w:val="00484589"/>
    <w:rsid w:val="00492BA2"/>
    <w:rsid w:val="00497892"/>
    <w:rsid w:val="004A11D9"/>
    <w:rsid w:val="004A14D7"/>
    <w:rsid w:val="004A330F"/>
    <w:rsid w:val="004B1CE7"/>
    <w:rsid w:val="004B1F38"/>
    <w:rsid w:val="004B76EF"/>
    <w:rsid w:val="004C0ECD"/>
    <w:rsid w:val="004D0244"/>
    <w:rsid w:val="004D2785"/>
    <w:rsid w:val="004E2B50"/>
    <w:rsid w:val="004E4E8E"/>
    <w:rsid w:val="004E6DD6"/>
    <w:rsid w:val="004F0666"/>
    <w:rsid w:val="004F49D8"/>
    <w:rsid w:val="004F54B6"/>
    <w:rsid w:val="004F6412"/>
    <w:rsid w:val="004F6C87"/>
    <w:rsid w:val="00505B99"/>
    <w:rsid w:val="00506CE1"/>
    <w:rsid w:val="005122D9"/>
    <w:rsid w:val="00513C62"/>
    <w:rsid w:val="00522BC9"/>
    <w:rsid w:val="00525303"/>
    <w:rsid w:val="00526680"/>
    <w:rsid w:val="00541560"/>
    <w:rsid w:val="00567C8C"/>
    <w:rsid w:val="00576571"/>
    <w:rsid w:val="0058521A"/>
    <w:rsid w:val="00594B05"/>
    <w:rsid w:val="00594F0E"/>
    <w:rsid w:val="00597681"/>
    <w:rsid w:val="005A182D"/>
    <w:rsid w:val="005A57C7"/>
    <w:rsid w:val="005A7A4F"/>
    <w:rsid w:val="005C35F4"/>
    <w:rsid w:val="005C38FE"/>
    <w:rsid w:val="005C684A"/>
    <w:rsid w:val="005D14FC"/>
    <w:rsid w:val="005E152A"/>
    <w:rsid w:val="005E752E"/>
    <w:rsid w:val="005F3AB0"/>
    <w:rsid w:val="005F6A79"/>
    <w:rsid w:val="0060774D"/>
    <w:rsid w:val="00615348"/>
    <w:rsid w:val="00616C96"/>
    <w:rsid w:val="00622B1B"/>
    <w:rsid w:val="00627AD3"/>
    <w:rsid w:val="00633A86"/>
    <w:rsid w:val="00640AC5"/>
    <w:rsid w:val="00645773"/>
    <w:rsid w:val="00650B11"/>
    <w:rsid w:val="00663830"/>
    <w:rsid w:val="00665417"/>
    <w:rsid w:val="00666BF4"/>
    <w:rsid w:val="00681D9A"/>
    <w:rsid w:val="00692B40"/>
    <w:rsid w:val="00692BEE"/>
    <w:rsid w:val="00693724"/>
    <w:rsid w:val="006A5C03"/>
    <w:rsid w:val="006A5D7F"/>
    <w:rsid w:val="006A6D66"/>
    <w:rsid w:val="006B498E"/>
    <w:rsid w:val="006B6825"/>
    <w:rsid w:val="006C30F5"/>
    <w:rsid w:val="006C3507"/>
    <w:rsid w:val="006C60E6"/>
    <w:rsid w:val="006D088C"/>
    <w:rsid w:val="006F4BD3"/>
    <w:rsid w:val="007127AA"/>
    <w:rsid w:val="00721089"/>
    <w:rsid w:val="007246A9"/>
    <w:rsid w:val="007343BB"/>
    <w:rsid w:val="00752BF7"/>
    <w:rsid w:val="007700C3"/>
    <w:rsid w:val="0078163A"/>
    <w:rsid w:val="00783E38"/>
    <w:rsid w:val="00794584"/>
    <w:rsid w:val="007A7D5B"/>
    <w:rsid w:val="007C0DC4"/>
    <w:rsid w:val="007D2AC9"/>
    <w:rsid w:val="007E0595"/>
    <w:rsid w:val="007E0916"/>
    <w:rsid w:val="007E75BF"/>
    <w:rsid w:val="007F05FD"/>
    <w:rsid w:val="007F3A5F"/>
    <w:rsid w:val="007F60FD"/>
    <w:rsid w:val="008046C5"/>
    <w:rsid w:val="008204B6"/>
    <w:rsid w:val="00827A68"/>
    <w:rsid w:val="00831F6E"/>
    <w:rsid w:val="0085174C"/>
    <w:rsid w:val="008531B3"/>
    <w:rsid w:val="00857021"/>
    <w:rsid w:val="008576F7"/>
    <w:rsid w:val="008609C8"/>
    <w:rsid w:val="00896FC8"/>
    <w:rsid w:val="008A6E72"/>
    <w:rsid w:val="008B2D7D"/>
    <w:rsid w:val="008C053E"/>
    <w:rsid w:val="008D5E3D"/>
    <w:rsid w:val="008E1844"/>
    <w:rsid w:val="008E3443"/>
    <w:rsid w:val="008E573F"/>
    <w:rsid w:val="008E57CD"/>
    <w:rsid w:val="008F482E"/>
    <w:rsid w:val="0092692E"/>
    <w:rsid w:val="009415F4"/>
    <w:rsid w:val="00945B87"/>
    <w:rsid w:val="00946B83"/>
    <w:rsid w:val="00956E43"/>
    <w:rsid w:val="00972434"/>
    <w:rsid w:val="0097477F"/>
    <w:rsid w:val="00976BD2"/>
    <w:rsid w:val="0099064B"/>
    <w:rsid w:val="00994E13"/>
    <w:rsid w:val="009A38E6"/>
    <w:rsid w:val="009B62FE"/>
    <w:rsid w:val="009C108E"/>
    <w:rsid w:val="009C1126"/>
    <w:rsid w:val="009D1A70"/>
    <w:rsid w:val="009E41C2"/>
    <w:rsid w:val="009F0A19"/>
    <w:rsid w:val="009F26CE"/>
    <w:rsid w:val="00A05D5E"/>
    <w:rsid w:val="00A0654C"/>
    <w:rsid w:val="00A12506"/>
    <w:rsid w:val="00A22B69"/>
    <w:rsid w:val="00A31C45"/>
    <w:rsid w:val="00A320B2"/>
    <w:rsid w:val="00A40063"/>
    <w:rsid w:val="00A40213"/>
    <w:rsid w:val="00A46620"/>
    <w:rsid w:val="00A665BC"/>
    <w:rsid w:val="00A83BA2"/>
    <w:rsid w:val="00A870C2"/>
    <w:rsid w:val="00A9283F"/>
    <w:rsid w:val="00A951C7"/>
    <w:rsid w:val="00AA059E"/>
    <w:rsid w:val="00AA2B84"/>
    <w:rsid w:val="00AA69D0"/>
    <w:rsid w:val="00AC3228"/>
    <w:rsid w:val="00AD1D41"/>
    <w:rsid w:val="00AD760D"/>
    <w:rsid w:val="00AF4B83"/>
    <w:rsid w:val="00B1646D"/>
    <w:rsid w:val="00B203E4"/>
    <w:rsid w:val="00B31D71"/>
    <w:rsid w:val="00B479D3"/>
    <w:rsid w:val="00B61C00"/>
    <w:rsid w:val="00B74F01"/>
    <w:rsid w:val="00B87435"/>
    <w:rsid w:val="00B878D9"/>
    <w:rsid w:val="00B92E88"/>
    <w:rsid w:val="00B93BF0"/>
    <w:rsid w:val="00B943F9"/>
    <w:rsid w:val="00BA5FF0"/>
    <w:rsid w:val="00BA6C80"/>
    <w:rsid w:val="00BB1A78"/>
    <w:rsid w:val="00BC268E"/>
    <w:rsid w:val="00BD0AF4"/>
    <w:rsid w:val="00BD5E90"/>
    <w:rsid w:val="00BE0DD3"/>
    <w:rsid w:val="00BE33C9"/>
    <w:rsid w:val="00BE5602"/>
    <w:rsid w:val="00BE764F"/>
    <w:rsid w:val="00BF0358"/>
    <w:rsid w:val="00BF1870"/>
    <w:rsid w:val="00C02739"/>
    <w:rsid w:val="00C03328"/>
    <w:rsid w:val="00C051E7"/>
    <w:rsid w:val="00C07DC5"/>
    <w:rsid w:val="00C2411D"/>
    <w:rsid w:val="00C27CAD"/>
    <w:rsid w:val="00C346CB"/>
    <w:rsid w:val="00C34BBF"/>
    <w:rsid w:val="00C411FE"/>
    <w:rsid w:val="00C4659A"/>
    <w:rsid w:val="00C5195D"/>
    <w:rsid w:val="00C6279E"/>
    <w:rsid w:val="00C757E4"/>
    <w:rsid w:val="00C76822"/>
    <w:rsid w:val="00C94B8D"/>
    <w:rsid w:val="00C962C9"/>
    <w:rsid w:val="00CA518E"/>
    <w:rsid w:val="00CB2D02"/>
    <w:rsid w:val="00CB4740"/>
    <w:rsid w:val="00CB7459"/>
    <w:rsid w:val="00CB74F9"/>
    <w:rsid w:val="00CC28A3"/>
    <w:rsid w:val="00CC76A2"/>
    <w:rsid w:val="00CD05DA"/>
    <w:rsid w:val="00CD4C9D"/>
    <w:rsid w:val="00CD6F89"/>
    <w:rsid w:val="00CE0694"/>
    <w:rsid w:val="00CE79FB"/>
    <w:rsid w:val="00D12407"/>
    <w:rsid w:val="00D31E6C"/>
    <w:rsid w:val="00D32761"/>
    <w:rsid w:val="00D33F38"/>
    <w:rsid w:val="00D40645"/>
    <w:rsid w:val="00D55632"/>
    <w:rsid w:val="00D60FC6"/>
    <w:rsid w:val="00D62E75"/>
    <w:rsid w:val="00D72150"/>
    <w:rsid w:val="00D75E21"/>
    <w:rsid w:val="00D8090B"/>
    <w:rsid w:val="00D831CA"/>
    <w:rsid w:val="00D92683"/>
    <w:rsid w:val="00D96065"/>
    <w:rsid w:val="00DB709E"/>
    <w:rsid w:val="00DC413B"/>
    <w:rsid w:val="00DC59CF"/>
    <w:rsid w:val="00DE02EC"/>
    <w:rsid w:val="00DE4A8A"/>
    <w:rsid w:val="00DE4C49"/>
    <w:rsid w:val="00DE638A"/>
    <w:rsid w:val="00DF2D08"/>
    <w:rsid w:val="00DF4B6A"/>
    <w:rsid w:val="00E07642"/>
    <w:rsid w:val="00E10428"/>
    <w:rsid w:val="00E21F10"/>
    <w:rsid w:val="00E236F1"/>
    <w:rsid w:val="00E3165F"/>
    <w:rsid w:val="00E31787"/>
    <w:rsid w:val="00E31A2A"/>
    <w:rsid w:val="00E31D48"/>
    <w:rsid w:val="00E42D9C"/>
    <w:rsid w:val="00E57E86"/>
    <w:rsid w:val="00E719B2"/>
    <w:rsid w:val="00E75770"/>
    <w:rsid w:val="00E82A80"/>
    <w:rsid w:val="00E872FA"/>
    <w:rsid w:val="00E92734"/>
    <w:rsid w:val="00EB5752"/>
    <w:rsid w:val="00EB6985"/>
    <w:rsid w:val="00EF0DB8"/>
    <w:rsid w:val="00EF4938"/>
    <w:rsid w:val="00F1130A"/>
    <w:rsid w:val="00F27CF2"/>
    <w:rsid w:val="00F3032E"/>
    <w:rsid w:val="00F335D4"/>
    <w:rsid w:val="00F34E58"/>
    <w:rsid w:val="00F444C7"/>
    <w:rsid w:val="00F678B6"/>
    <w:rsid w:val="00F8488A"/>
    <w:rsid w:val="00F92871"/>
    <w:rsid w:val="00F97FD6"/>
    <w:rsid w:val="00FB2D6E"/>
    <w:rsid w:val="00FC787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665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956E43"/>
    <w:pPr>
      <w:spacing w:line="480" w:lineRule="auto"/>
    </w:pPr>
    <w:rPr>
      <w:sz w:val="20"/>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sz w:val="24"/>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semiHidden/>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sz w:val="24"/>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table" w:styleId="PlainTable5">
    <w:name w:val="Plain Table 5"/>
    <w:basedOn w:val="TableNormal"/>
    <w:uiPriority w:val="45"/>
    <w:rsid w:val="007F05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semiHidden/>
    <w:rsid w:val="00A4662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6620"/>
    <w:rPr>
      <w:sz w:val="20"/>
    </w:rPr>
  </w:style>
  <w:style w:type="character" w:styleId="Hyperlink">
    <w:name w:val="Hyperlink"/>
    <w:basedOn w:val="DefaultParagraphFont"/>
    <w:uiPriority w:val="99"/>
    <w:semiHidden/>
    <w:rsid w:val="003E07A7"/>
    <w:rPr>
      <w:color w:val="0563C1" w:themeColor="hyperlink"/>
      <w:u w:val="single"/>
    </w:rPr>
  </w:style>
  <w:style w:type="character" w:styleId="UnresolvedMention">
    <w:name w:val="Unresolved Mention"/>
    <w:basedOn w:val="DefaultParagraphFont"/>
    <w:uiPriority w:val="99"/>
    <w:semiHidden/>
    <w:unhideWhenUsed/>
    <w:rsid w:val="003E07A7"/>
    <w:rPr>
      <w:color w:val="605E5C"/>
      <w:shd w:val="clear" w:color="auto" w:fill="E1DFDD"/>
    </w:rPr>
  </w:style>
  <w:style w:type="paragraph" w:styleId="HTMLPreformatted">
    <w:name w:val="HTML Preformatted"/>
    <w:basedOn w:val="Normal"/>
    <w:link w:val="HTMLPreformattedChar"/>
    <w:uiPriority w:val="99"/>
    <w:semiHidden/>
    <w:unhideWhenUsed/>
    <w:rsid w:val="00E2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E21F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60092">
      <w:bodyDiv w:val="1"/>
      <w:marLeft w:val="0"/>
      <w:marRight w:val="0"/>
      <w:marTop w:val="0"/>
      <w:marBottom w:val="0"/>
      <w:divBdr>
        <w:top w:val="none" w:sz="0" w:space="0" w:color="auto"/>
        <w:left w:val="none" w:sz="0" w:space="0" w:color="auto"/>
        <w:bottom w:val="none" w:sz="0" w:space="0" w:color="auto"/>
        <w:right w:val="none" w:sz="0" w:space="0" w:color="auto"/>
      </w:divBdr>
    </w:div>
    <w:div w:id="927159000">
      <w:bodyDiv w:val="1"/>
      <w:marLeft w:val="0"/>
      <w:marRight w:val="0"/>
      <w:marTop w:val="0"/>
      <w:marBottom w:val="0"/>
      <w:divBdr>
        <w:top w:val="none" w:sz="0" w:space="0" w:color="auto"/>
        <w:left w:val="none" w:sz="0" w:space="0" w:color="auto"/>
        <w:bottom w:val="none" w:sz="0" w:space="0" w:color="auto"/>
        <w:right w:val="none" w:sz="0" w:space="0" w:color="auto"/>
      </w:divBdr>
    </w:div>
    <w:div w:id="1082602110">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399550561">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github.com/CedricHermansBIT/assignment_MLOps-Home"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ri\AppData\Roaming\Microsoft\Templates\Classic%20students%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solidFill>
                  <a:schemeClr val="accent1"/>
                </a:solidFill>
                <a:latin typeface="+mj-lt"/>
              </a:rPr>
              <a:t>Average Grade</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Class 1</c:v>
                </c:pt>
              </c:strCache>
            </c:strRef>
          </c:tx>
          <c:spPr>
            <a:solidFill>
              <a:schemeClr val="accent1">
                <a:lumMod val="75000"/>
              </a:schemeClr>
            </a:solidFill>
            <a:ln>
              <a:noFill/>
            </a:ln>
            <a:effectLst/>
          </c:spPr>
          <c:invertIfNegative val="0"/>
          <c:cat>
            <c:strRef>
              <c:f>Sheet1!$A$2:$A$4</c:f>
              <c:strCache>
                <c:ptCount val="3"/>
                <c:pt idx="0">
                  <c:v>Experiment 1</c:v>
                </c:pt>
                <c:pt idx="1">
                  <c:v>Experiment 2</c:v>
                </c:pt>
                <c:pt idx="2">
                  <c:v>Experiment 3</c:v>
                </c:pt>
              </c:strCache>
            </c:strRef>
          </c:cat>
          <c:val>
            <c:numRef>
              <c:f>Sheet1!$B$2:$B$4</c:f>
              <c:numCache>
                <c:formatCode>General</c:formatCode>
                <c:ptCount val="3"/>
                <c:pt idx="0">
                  <c:v>90</c:v>
                </c:pt>
                <c:pt idx="1">
                  <c:v>70</c:v>
                </c:pt>
                <c:pt idx="2">
                  <c:v>85</c:v>
                </c:pt>
              </c:numCache>
            </c:numRef>
          </c:val>
          <c:extLst>
            <c:ext xmlns:c16="http://schemas.microsoft.com/office/drawing/2014/chart" uri="{C3380CC4-5D6E-409C-BE32-E72D297353CC}">
              <c16:uniqueId val="{00000000-F3E9-6E49-BC07-BB4BCCEB0192}"/>
            </c:ext>
          </c:extLst>
        </c:ser>
        <c:ser>
          <c:idx val="1"/>
          <c:order val="1"/>
          <c:tx>
            <c:strRef>
              <c:f>Sheet1!$C$1</c:f>
              <c:strCache>
                <c:ptCount val="1"/>
                <c:pt idx="0">
                  <c:v>Class 2</c:v>
                </c:pt>
              </c:strCache>
            </c:strRef>
          </c:tx>
          <c:spPr>
            <a:solidFill>
              <a:schemeClr val="accent5"/>
            </a:solidFill>
            <a:ln>
              <a:noFill/>
            </a:ln>
            <a:effectLst/>
          </c:spPr>
          <c:invertIfNegative val="0"/>
          <c:cat>
            <c:strRef>
              <c:f>Sheet1!$A$2:$A$4</c:f>
              <c:strCache>
                <c:ptCount val="3"/>
                <c:pt idx="0">
                  <c:v>Experiment 1</c:v>
                </c:pt>
                <c:pt idx="1">
                  <c:v>Experiment 2</c:v>
                </c:pt>
                <c:pt idx="2">
                  <c:v>Experiment 3</c:v>
                </c:pt>
              </c:strCache>
            </c:strRef>
          </c:cat>
          <c:val>
            <c:numRef>
              <c:f>Sheet1!$C$2:$C$4</c:f>
              <c:numCache>
                <c:formatCode>General</c:formatCode>
                <c:ptCount val="3"/>
                <c:pt idx="0">
                  <c:v>70</c:v>
                </c:pt>
                <c:pt idx="1">
                  <c:v>65</c:v>
                </c:pt>
                <c:pt idx="2">
                  <c:v>80</c:v>
                </c:pt>
              </c:numCache>
            </c:numRef>
          </c:val>
          <c:extLst>
            <c:ext xmlns:c16="http://schemas.microsoft.com/office/drawing/2014/chart" uri="{C3380CC4-5D6E-409C-BE32-E72D297353CC}">
              <c16:uniqueId val="{00000001-F3E9-6E49-BC07-BB4BCCEB0192}"/>
            </c:ext>
          </c:extLst>
        </c:ser>
        <c:ser>
          <c:idx val="2"/>
          <c:order val="2"/>
          <c:tx>
            <c:strRef>
              <c:f>Sheet1!$D$1</c:f>
              <c:strCache>
                <c:ptCount val="1"/>
                <c:pt idx="0">
                  <c:v>Class 3</c:v>
                </c:pt>
              </c:strCache>
            </c:strRef>
          </c:tx>
          <c:spPr>
            <a:solidFill>
              <a:schemeClr val="accent2"/>
            </a:solidFill>
            <a:ln>
              <a:noFill/>
            </a:ln>
            <a:effectLst/>
          </c:spPr>
          <c:invertIfNegative val="0"/>
          <c:cat>
            <c:strRef>
              <c:f>Sheet1!$A$2:$A$4</c:f>
              <c:strCache>
                <c:ptCount val="3"/>
                <c:pt idx="0">
                  <c:v>Experiment 1</c:v>
                </c:pt>
                <c:pt idx="1">
                  <c:v>Experiment 2</c:v>
                </c:pt>
                <c:pt idx="2">
                  <c:v>Experiment 3</c:v>
                </c:pt>
              </c:strCache>
            </c:strRef>
          </c:cat>
          <c:val>
            <c:numRef>
              <c:f>Sheet1!$D$2:$D$4</c:f>
              <c:numCache>
                <c:formatCode>General</c:formatCode>
                <c:ptCount val="3"/>
                <c:pt idx="0">
                  <c:v>85</c:v>
                </c:pt>
                <c:pt idx="1">
                  <c:v>85</c:v>
                </c:pt>
                <c:pt idx="2">
                  <c:v>60</c:v>
                </c:pt>
              </c:numCache>
            </c:numRef>
          </c:val>
          <c:extLst>
            <c:ext xmlns:c16="http://schemas.microsoft.com/office/drawing/2014/chart" uri="{C3380CC4-5D6E-409C-BE32-E72D297353CC}">
              <c16:uniqueId val="{00000002-F3E9-6E49-BC07-BB4BCCEB0192}"/>
            </c:ext>
          </c:extLst>
        </c:ser>
        <c:dLbls>
          <c:showLegendKey val="0"/>
          <c:showVal val="0"/>
          <c:showCatName val="0"/>
          <c:showSerName val="0"/>
          <c:showPercent val="0"/>
          <c:showBubbleSize val="0"/>
        </c:dLbls>
        <c:gapWidth val="219"/>
        <c:overlap val="-27"/>
        <c:axId val="1389168959"/>
        <c:axId val="1419003983"/>
      </c:barChart>
      <c:catAx>
        <c:axId val="1389168959"/>
        <c:scaling>
          <c:orientation val="minMax"/>
        </c:scaling>
        <c:delete val="0"/>
        <c:axPos val="b"/>
        <c:numFmt formatCode="General" sourceLinked="1"/>
        <c:majorTickMark val="none"/>
        <c:minorTickMark val="none"/>
        <c:tickLblPos val="nextTo"/>
        <c:spPr>
          <a:noFill/>
          <a:ln w="9525" cap="flat" cmpd="sng" algn="ctr">
            <a:solidFill>
              <a:schemeClr val="bg2">
                <a:lumMod val="9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9003983"/>
        <c:crosses val="autoZero"/>
        <c:auto val="1"/>
        <c:lblAlgn val="ctr"/>
        <c:lblOffset val="100"/>
        <c:noMultiLvlLbl val="0"/>
      </c:catAx>
      <c:valAx>
        <c:axId val="1419003983"/>
        <c:scaling>
          <c:orientation val="minMax"/>
        </c:scaling>
        <c:delete val="0"/>
        <c:axPos val="l"/>
        <c:majorGridlines>
          <c:spPr>
            <a:ln w="9525" cap="flat" cmpd="sng" algn="ctr">
              <a:solidFill>
                <a:schemeClr val="bg2">
                  <a:lumMod val="9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168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45BD4EDA5C477F8A81F979AEAB3A1E"/>
        <w:category>
          <w:name w:val="General"/>
          <w:gallery w:val="placeholder"/>
        </w:category>
        <w:types>
          <w:type w:val="bbPlcHdr"/>
        </w:types>
        <w:behaviors>
          <w:behavior w:val="content"/>
        </w:behaviors>
        <w:guid w:val="{1D107E4D-BE05-4DBF-A21B-DA82A3D7B433}"/>
      </w:docPartPr>
      <w:docPartBody>
        <w:p w:rsidR="00000000" w:rsidRDefault="002F566D">
          <w:pPr>
            <w:pStyle w:val="1E45BD4EDA5C477F8A81F979AEAB3A1E"/>
          </w:pPr>
          <w:r w:rsidRPr="004F49D8">
            <w:t>/</w:t>
          </w:r>
        </w:p>
      </w:docPartBody>
    </w:docPart>
    <w:docPart>
      <w:docPartPr>
        <w:name w:val="3B5B2D4685D0420799AD8C8D41AFCEB0"/>
        <w:category>
          <w:name w:val="General"/>
          <w:gallery w:val="placeholder"/>
        </w:category>
        <w:types>
          <w:type w:val="bbPlcHdr"/>
        </w:types>
        <w:behaviors>
          <w:behavior w:val="content"/>
        </w:behaviors>
        <w:guid w:val="{234BF213-63B3-471A-8146-BC71384D2391}"/>
      </w:docPartPr>
      <w:docPartBody>
        <w:p w:rsidR="00000000" w:rsidRDefault="002F566D">
          <w:pPr>
            <w:pStyle w:val="3B5B2D4685D0420799AD8C8D41AFCEB0"/>
          </w:pPr>
          <w:r w:rsidRPr="004F49D8">
            <w:t>/</w:t>
          </w:r>
        </w:p>
      </w:docPartBody>
    </w:docPart>
    <w:docPart>
      <w:docPartPr>
        <w:name w:val="D6FE59DF7F664871ADA6881FFD0EDAF8"/>
        <w:category>
          <w:name w:val="General"/>
          <w:gallery w:val="placeholder"/>
        </w:category>
        <w:types>
          <w:type w:val="bbPlcHdr"/>
        </w:types>
        <w:behaviors>
          <w:behavior w:val="content"/>
        </w:behaviors>
        <w:guid w:val="{766F25AD-43B0-4E99-9A69-9D6802DC5785}"/>
      </w:docPartPr>
      <w:docPartBody>
        <w:p w:rsidR="00000000" w:rsidRDefault="002F566D">
          <w:pPr>
            <w:pStyle w:val="D6FE59DF7F664871ADA6881FFD0EDAF8"/>
          </w:pPr>
          <w:r w:rsidRPr="006C3507">
            <w:t>TABLE OF CONTENTS</w:t>
          </w:r>
        </w:p>
      </w:docPartBody>
    </w:docPart>
    <w:docPart>
      <w:docPartPr>
        <w:name w:val="F3E8C52815EA4C7CA3442F8F0814B0F0"/>
        <w:category>
          <w:name w:val="General"/>
          <w:gallery w:val="placeholder"/>
        </w:category>
        <w:types>
          <w:type w:val="bbPlcHdr"/>
        </w:types>
        <w:behaviors>
          <w:behavior w:val="content"/>
        </w:behaviors>
        <w:guid w:val="{9AB8D22D-65BE-4221-9BF6-B503027D7A18}"/>
      </w:docPartPr>
      <w:docPartBody>
        <w:p w:rsidR="00AB1242" w:rsidRPr="00E07642" w:rsidRDefault="002F566D" w:rsidP="008D5E3D">
          <w:pPr>
            <w:pStyle w:val="TableOfContent"/>
          </w:pPr>
          <w:r w:rsidRPr="00E07642">
            <w:t>Introduction ..………....….….…………….….…….3 </w:t>
          </w:r>
        </w:p>
        <w:p w:rsidR="00AB1242" w:rsidRPr="00E07642" w:rsidRDefault="002F566D" w:rsidP="008D5E3D">
          <w:pPr>
            <w:pStyle w:val="TableOfContent"/>
          </w:pPr>
          <w:r w:rsidRPr="00E07642">
            <w:t>Method ..………..…..…..….….…….............…….4 </w:t>
          </w:r>
        </w:p>
        <w:p w:rsidR="00AB1242" w:rsidRPr="00E07642" w:rsidRDefault="002F566D" w:rsidP="008D5E3D">
          <w:pPr>
            <w:pStyle w:val="TableOfContent"/>
          </w:pPr>
          <w:r w:rsidRPr="00E07642">
            <w:t>Discussion …………..……..….….……..…….…….5 </w:t>
          </w:r>
        </w:p>
        <w:p w:rsidR="00000000" w:rsidRDefault="002F566D">
          <w:pPr>
            <w:pStyle w:val="F3E8C52815EA4C7CA3442F8F0814B0F0"/>
          </w:pPr>
          <w:r w:rsidRPr="00E07642">
            <w:t>Results ..………..…....……..….….…..……….…….6 </w:t>
          </w:r>
        </w:p>
      </w:docPartBody>
    </w:docPart>
    <w:docPart>
      <w:docPartPr>
        <w:name w:val="1A6027858D304182B66C87F8CFE1D0F0"/>
        <w:category>
          <w:name w:val="General"/>
          <w:gallery w:val="placeholder"/>
        </w:category>
        <w:types>
          <w:type w:val="bbPlcHdr"/>
        </w:types>
        <w:behaviors>
          <w:behavior w:val="content"/>
        </w:behaviors>
        <w:guid w:val="{734DD51C-15F0-44C7-8072-1DC3874DD065}"/>
      </w:docPartPr>
      <w:docPartBody>
        <w:p w:rsidR="00000000" w:rsidRDefault="002F566D">
          <w:pPr>
            <w:pStyle w:val="1A6027858D304182B66C87F8CFE1D0F0"/>
          </w:pPr>
          <w:r w:rsidRPr="00FD7CA0">
            <w:t>INTRODUCTION</w:t>
          </w:r>
        </w:p>
      </w:docPartBody>
    </w:docPart>
    <w:docPart>
      <w:docPartPr>
        <w:name w:val="315B397513F14FA9B5E3690DE536483D"/>
        <w:category>
          <w:name w:val="General"/>
          <w:gallery w:val="placeholder"/>
        </w:category>
        <w:types>
          <w:type w:val="bbPlcHdr"/>
        </w:types>
        <w:behaviors>
          <w:behavior w:val="content"/>
        </w:behaviors>
        <w:guid w:val="{CFAD7DB8-7EC3-4CA2-BF04-6F87EF8A4829}"/>
      </w:docPartPr>
      <w:docPartBody>
        <w:p w:rsidR="00000000" w:rsidRDefault="002F566D">
          <w:pPr>
            <w:pStyle w:val="315B397513F14FA9B5E3690DE536483D"/>
          </w:pPr>
          <w:r w:rsidRPr="00097B64">
            <w:t>Method</w:t>
          </w:r>
        </w:p>
      </w:docPartBody>
    </w:docPart>
    <w:docPart>
      <w:docPartPr>
        <w:name w:val="75240E5876A14FB794B645CD46E4448D"/>
        <w:category>
          <w:name w:val="General"/>
          <w:gallery w:val="placeholder"/>
        </w:category>
        <w:types>
          <w:type w:val="bbPlcHdr"/>
        </w:types>
        <w:behaviors>
          <w:behavior w:val="content"/>
        </w:behaviors>
        <w:guid w:val="{1226C179-FB8B-4AA2-B97A-E47DF4C4D646}"/>
      </w:docPartPr>
      <w:docPartBody>
        <w:p w:rsidR="00000000" w:rsidRDefault="002F566D">
          <w:pPr>
            <w:pStyle w:val="75240E5876A14FB794B645CD46E4448D"/>
          </w:pPr>
          <w:r>
            <w:t>Subheading</w:t>
          </w:r>
        </w:p>
      </w:docPartBody>
    </w:docPart>
    <w:docPart>
      <w:docPartPr>
        <w:name w:val="B2F2D4F8B46E452FA4798DAF6D64F68E"/>
        <w:category>
          <w:name w:val="General"/>
          <w:gallery w:val="placeholder"/>
        </w:category>
        <w:types>
          <w:type w:val="bbPlcHdr"/>
        </w:types>
        <w:behaviors>
          <w:behavior w:val="content"/>
        </w:behaviors>
        <w:guid w:val="{A8ACD67C-F94F-42D4-AFBE-77714F5156F4}"/>
      </w:docPartPr>
      <w:docPartBody>
        <w:p w:rsidR="00000000" w:rsidRDefault="002F566D">
          <w:pPr>
            <w:pStyle w:val="B2F2D4F8B46E452FA4798DAF6D64F68E"/>
          </w:pPr>
          <w:r>
            <w:t>Subheading</w:t>
          </w:r>
        </w:p>
      </w:docPartBody>
    </w:docPart>
    <w:docPart>
      <w:docPartPr>
        <w:name w:val="DEBFFD50785B46308ED1CD6CA30A10BA"/>
        <w:category>
          <w:name w:val="General"/>
          <w:gallery w:val="placeholder"/>
        </w:category>
        <w:types>
          <w:type w:val="bbPlcHdr"/>
        </w:types>
        <w:behaviors>
          <w:behavior w:val="content"/>
        </w:behaviors>
        <w:guid w:val="{D154CB8F-02A7-48C9-A831-BA3B7B50B250}"/>
      </w:docPartPr>
      <w:docPartBody>
        <w:p w:rsidR="00000000" w:rsidRDefault="002F566D">
          <w:pPr>
            <w:pStyle w:val="DEBFFD50785B46308ED1CD6CA30A10BA"/>
          </w:pPr>
          <w:r>
            <w:t>Subheading</w:t>
          </w:r>
        </w:p>
      </w:docPartBody>
    </w:docPart>
    <w:docPart>
      <w:docPartPr>
        <w:name w:val="14DA0D323B0C4220A7077E59FFE5316E"/>
        <w:category>
          <w:name w:val="General"/>
          <w:gallery w:val="placeholder"/>
        </w:category>
        <w:types>
          <w:type w:val="bbPlcHdr"/>
        </w:types>
        <w:behaviors>
          <w:behavior w:val="content"/>
        </w:behaviors>
        <w:guid w:val="{7DE95E6E-4C6E-4114-BE17-9AD6EC17EC14}"/>
      </w:docPartPr>
      <w:docPartBody>
        <w:p w:rsidR="00AB1242" w:rsidRDefault="002F566D" w:rsidP="008D5E3D">
          <w:pPr>
            <w:pStyle w:val="ListBullet"/>
          </w:pPr>
          <w:r>
            <w:t>Lorem ipsum dolor sit amet, consectetur adipiscing elit</w:t>
          </w:r>
        </w:p>
        <w:p w:rsidR="00000000" w:rsidRDefault="002F566D">
          <w:pPr>
            <w:pStyle w:val="14DA0D323B0C4220A7077E59FFE5316E"/>
          </w:pPr>
          <w:r>
            <w:t xml:space="preserve">Sed do eiusmod tempor incididunt ut labore et </w:t>
          </w:r>
          <w:r>
            <w:t>dolore magna aliqua. Ut enim ad minim veniam, quis nostrud exercitation ullamco laboris nisi ut aliquip ex ea commodo consequat.</w:t>
          </w:r>
        </w:p>
      </w:docPartBody>
    </w:docPart>
    <w:docPart>
      <w:docPartPr>
        <w:name w:val="13408089C11E4BC181E97E24AF7AD2FE"/>
        <w:category>
          <w:name w:val="General"/>
          <w:gallery w:val="placeholder"/>
        </w:category>
        <w:types>
          <w:type w:val="bbPlcHdr"/>
        </w:types>
        <w:behaviors>
          <w:behavior w:val="content"/>
        </w:behaviors>
        <w:guid w:val="{952BF8F8-09DB-4F95-9835-1F1D9382CA2C}"/>
      </w:docPartPr>
      <w:docPartBody>
        <w:p w:rsidR="00AB1242" w:rsidRDefault="002F566D" w:rsidP="008D5E3D">
          <w:pPr>
            <w:pStyle w:val="ListBullet"/>
          </w:pPr>
          <w:r>
            <w:t xml:space="preserve">Duis aute irure dolor in reprehenderit in voluptate velit esse cillum dolore eu fugiat nulla pariatur. </w:t>
          </w:r>
        </w:p>
        <w:p w:rsidR="00000000" w:rsidRDefault="002F566D">
          <w:pPr>
            <w:pStyle w:val="13408089C11E4BC181E97E24AF7AD2FE"/>
          </w:pPr>
          <w:r>
            <w:t>Nemo enim ipsam volup</w:t>
          </w:r>
          <w:r>
            <w:t>tatem quia voluptas sit aspernatur aut odit aut fugit, sed quia consequuntur</w:t>
          </w:r>
        </w:p>
      </w:docPartBody>
    </w:docPart>
    <w:docPart>
      <w:docPartPr>
        <w:name w:val="131BF7F20993459DAA47F0F1BCC711DE"/>
        <w:category>
          <w:name w:val="General"/>
          <w:gallery w:val="placeholder"/>
        </w:category>
        <w:types>
          <w:type w:val="bbPlcHdr"/>
        </w:types>
        <w:behaviors>
          <w:behavior w:val="content"/>
        </w:behaviors>
        <w:guid w:val="{B3A6527A-0E07-4CDE-BC45-BA2599D57071}"/>
      </w:docPartPr>
      <w:docPartBody>
        <w:p w:rsidR="00000000" w:rsidRDefault="002F566D">
          <w:pPr>
            <w:pStyle w:val="131BF7F20993459DAA47F0F1BCC711DE"/>
          </w:pPr>
          <w:r w:rsidRPr="001624A1">
            <w:t>Discussion</w:t>
          </w:r>
        </w:p>
      </w:docPartBody>
    </w:docPart>
    <w:docPart>
      <w:docPartPr>
        <w:name w:val="9EE13EF668184119BA5CEE1A7DBFC2E0"/>
        <w:category>
          <w:name w:val="General"/>
          <w:gallery w:val="placeholder"/>
        </w:category>
        <w:types>
          <w:type w:val="bbPlcHdr"/>
        </w:types>
        <w:behaviors>
          <w:behavior w:val="content"/>
        </w:behaviors>
        <w:guid w:val="{F0DC7500-36A5-4A5E-A995-E90802BBE51F}"/>
      </w:docPartPr>
      <w:docPartBody>
        <w:p w:rsidR="00000000" w:rsidRDefault="002F566D">
          <w:pPr>
            <w:pStyle w:val="9EE13EF668184119BA5CEE1A7DBFC2E0"/>
          </w:pPr>
          <w:r w:rsidRPr="00EB5752">
            <w:t xml:space="preserve">Lorem ipsum dolor sit amet, consectetuer adipiscing elit, sed diam nonummy nibh euismod tincidunt ut laoreet dolore magna </w:t>
          </w:r>
          <w:r w:rsidRPr="00EB5752">
            <w:t>aliquam erat volutpat. Duis autem vel eum iriure dolor in hendrerit in vulputate velit esse molestie consequat, vel illum dolore eu feugiat nulla facilisis at vero eros et accumsan et iusto odio dignissim qui blandit praesent luptatum zzril delenit augue d</w:t>
          </w:r>
          <w:r w:rsidRPr="00EB5752">
            <w:t>uis dolore te feugait nulla facilisi</w:t>
          </w:r>
        </w:p>
      </w:docPartBody>
    </w:docPart>
    <w:docPart>
      <w:docPartPr>
        <w:name w:val="3595754CA66B43FFA2EC557797ED5E95"/>
        <w:category>
          <w:name w:val="General"/>
          <w:gallery w:val="placeholder"/>
        </w:category>
        <w:types>
          <w:type w:val="bbPlcHdr"/>
        </w:types>
        <w:behaviors>
          <w:behavior w:val="content"/>
        </w:behaviors>
        <w:guid w:val="{B0765266-AC14-4F03-90F9-C3A25A340D23}"/>
      </w:docPartPr>
      <w:docPartBody>
        <w:p w:rsidR="00000000" w:rsidRDefault="002F566D">
          <w:pPr>
            <w:pStyle w:val="3595754CA66B43FFA2EC557797ED5E95"/>
          </w:pPr>
          <w:r w:rsidRPr="0085174C">
            <w:t>Lorem ipsum dolor sit amet, consectetur adipiscing elit, sed do eiusmod tempor incididunt ut labore et dolore magna aliqua. Purus in massa tempor nec feugiat nisl pretium. Aliquam vestibulum morbi blandit cursus ris</w:t>
          </w:r>
          <w:r w:rsidRPr="0085174C">
            <w:t>us at ultrices mi. Ut morbi tincidunt augue interdum velit euismod in. Tortor posuere ac ut consequat semper viverra nam libero. Egestas sed sed risus pretium quam vulputate. Nunc mattis enim ut tellus elementum sagittis vitae et. Tristique senectus et net</w:t>
          </w:r>
          <w:r w:rsidRPr="0085174C">
            <w:t>us et. Pulvinar neque laoreet suspendisse interdum consectetur libero id faucibus. Lacus laoreet non curabitur gravida arcu ac. Odio facilisis mauris sit amet massa.</w:t>
          </w:r>
        </w:p>
      </w:docPartBody>
    </w:docPart>
    <w:docPart>
      <w:docPartPr>
        <w:name w:val="33AF834083A74A33AB07E0C17F2EA774"/>
        <w:category>
          <w:name w:val="General"/>
          <w:gallery w:val="placeholder"/>
        </w:category>
        <w:types>
          <w:type w:val="bbPlcHdr"/>
        </w:types>
        <w:behaviors>
          <w:behavior w:val="content"/>
        </w:behaviors>
        <w:guid w:val="{314EAB82-F553-46D0-906E-65EAD1FB9B99}"/>
      </w:docPartPr>
      <w:docPartBody>
        <w:p w:rsidR="00000000" w:rsidRDefault="002F566D">
          <w:pPr>
            <w:pStyle w:val="33AF834083A74A33AB07E0C17F2EA774"/>
          </w:pPr>
          <w:r w:rsidRPr="00C757E4">
            <w:t xml:space="preserve"> Lorem ipsum dolor sit amet, consectetuer adipiscing elit, sed diam nonummy nibh euismo</w:t>
          </w:r>
          <w:r w:rsidRPr="00C757E4">
            <w:t>d tincidunt ut laoreet dolore magna aliquam erat volutpat.</w:t>
          </w:r>
        </w:p>
      </w:docPartBody>
    </w:docPart>
    <w:docPart>
      <w:docPartPr>
        <w:name w:val="6C794D6F41924524892E05E2A3CD45F2"/>
        <w:category>
          <w:name w:val="General"/>
          <w:gallery w:val="placeholder"/>
        </w:category>
        <w:types>
          <w:type w:val="bbPlcHdr"/>
        </w:types>
        <w:behaviors>
          <w:behavior w:val="content"/>
        </w:behaviors>
        <w:guid w:val="{BA3A27E4-3355-4F99-820B-309C0129E158}"/>
      </w:docPartPr>
      <w:docPartBody>
        <w:p w:rsidR="00000000" w:rsidRDefault="002F566D">
          <w:pPr>
            <w:pStyle w:val="6C794D6F41924524892E05E2A3CD45F2"/>
          </w:pPr>
          <w:r>
            <w:t xml:space="preserve">Lorem ipsum dolor sit amet, consectetur adipiscing elit, sed do eiusmod tempor incididunt ut labore et dolore magna aliqua. Ut enim ad minim veniam, quis nostrud exercitation ullamco </w:t>
          </w:r>
          <w:r>
            <w:t>laboris nisi ut aliquip ex ea commodo consequat. Duis aute irure dolor in reprehenderit in voluptate velit esse cillum dolore eu fugiat nulla pariatur. Excepteur sint occaecat cupidatat non proident, sunt in culpa qui officia deserunt mollit anim id est la</w:t>
          </w:r>
          <w:r>
            <w:t>borum. Lorem ipsum dolor sit amet, consectetur adipiscing elit, sed do eiusmod tempor incididunt ut labore et dolore magna aliqua. Purus in massa tempor nec feugiat nisl pretium.  Egestas sed sed risus pretium quam vulputate. Nunc mattis enim ut tellus ele</w:t>
          </w:r>
          <w:r>
            <w:t>mentum sagittis vitae et. Tristique senectus et netus et. Pulvinar neque laoreet suspendisse interdum consectetur libero id faucibus.</w:t>
          </w:r>
        </w:p>
      </w:docPartBody>
    </w:docPart>
    <w:docPart>
      <w:docPartPr>
        <w:name w:val="1027E08B6BBF416F8421251AD2539FBB"/>
        <w:category>
          <w:name w:val="General"/>
          <w:gallery w:val="placeholder"/>
        </w:category>
        <w:types>
          <w:type w:val="bbPlcHdr"/>
        </w:types>
        <w:behaviors>
          <w:behavior w:val="content"/>
        </w:behaviors>
        <w:guid w:val="{27B7AB74-4102-4C84-8346-A2DD76DFF18F}"/>
      </w:docPartPr>
      <w:docPartBody>
        <w:p w:rsidR="00000000" w:rsidRDefault="002F566D">
          <w:pPr>
            <w:pStyle w:val="1027E08B6BBF416F8421251AD2539FBB"/>
          </w:pPr>
          <w:r w:rsidRPr="000F3981">
            <w:t>Results</w:t>
          </w:r>
        </w:p>
      </w:docPartBody>
    </w:docPart>
    <w:docPart>
      <w:docPartPr>
        <w:name w:val="E049D74243D746C8A0DD751D3C040EE7"/>
        <w:category>
          <w:name w:val="General"/>
          <w:gallery w:val="placeholder"/>
        </w:category>
        <w:types>
          <w:type w:val="bbPlcHdr"/>
        </w:types>
        <w:behaviors>
          <w:behavior w:val="content"/>
        </w:behaviors>
        <w:guid w:val="{76AFA121-97F8-46BA-BF42-0956AF6074CC}"/>
      </w:docPartPr>
      <w:docPartBody>
        <w:p w:rsidR="00AB1242" w:rsidRDefault="002F566D" w:rsidP="000D719D">
          <w:pPr>
            <w:spacing w:before="120"/>
          </w:pPr>
          <w:r>
            <w:t xml:space="preserve">Lorem ipsum dolor sit amet, consectetuer adipiscing elit, sed diam </w:t>
          </w:r>
          <w:r>
            <w:t>nonummy nibh euismod tincidunt ut laoreet dolore magna aliquam erat volutpat. Duis autem vel eum iriure dolor in hendrerit in vulputate velit esse molestie consequat, vel illum dolore eu feugiat nulla facilisis at vero eros et accumsan et iusto odio dignis</w:t>
          </w:r>
          <w:r>
            <w:t>sim qui blandit praesent luptatum zzril delenit augue duis dolore te feugait nulla facilisi.</w:t>
          </w:r>
        </w:p>
        <w:p w:rsidR="00AB1242" w:rsidRDefault="002F566D" w:rsidP="000D719D">
          <w:pPr>
            <w:spacing w:before="120"/>
          </w:pPr>
          <w:r>
            <w:t>Lorem ipsum dolor sit amet, cons ectetuer adipiscing elit, sed diam nonummy nibh euismod tincidunt ut laoreet dolore magna aliquam erat volutpat. Ut wisi enim ad m</w:t>
          </w:r>
          <w:r>
            <w:t>inim veniam, quis nostrud exerci tation ullamcorper suscipit lobortis nisl ut aliquip ex ea commodo consequat.</w:t>
          </w:r>
        </w:p>
        <w:p w:rsidR="00000000" w:rsidRDefault="002F566D">
          <w:pPr>
            <w:pStyle w:val="E049D74243D746C8A0DD751D3C040EE7"/>
          </w:pPr>
          <w:r>
            <w:t>Lorem ipsum dolor sit amet, consectetur adipiscing elit, sed do eiusmod tempor incididunt ut labore et dolore magna aliqua. Purus in massa tempor</w:t>
          </w:r>
          <w:r>
            <w:t xml:space="preserve"> nec feugiat nisl pretium. Aliquam vestibulum morbi blandit cursus risus at ultrices mi. Ut morbi tincidunt augue interdum velit euismod in.</w:t>
          </w:r>
        </w:p>
      </w:docPartBody>
    </w:docPart>
    <w:docPart>
      <w:docPartPr>
        <w:name w:val="68CBB251B62A446B813AB9F9D3C1947E"/>
        <w:category>
          <w:name w:val="General"/>
          <w:gallery w:val="placeholder"/>
        </w:category>
        <w:types>
          <w:type w:val="bbPlcHdr"/>
        </w:types>
        <w:behaviors>
          <w:behavior w:val="content"/>
        </w:behaviors>
        <w:guid w:val="{D432C1F0-A0B6-4DD6-8165-336D41D4B00A}"/>
      </w:docPartPr>
      <w:docPartBody>
        <w:p w:rsidR="00000000" w:rsidRDefault="002F566D">
          <w:pPr>
            <w:pStyle w:val="68CBB251B62A446B813AB9F9D3C1947E"/>
          </w:pPr>
          <w:r w:rsidRPr="00E872FA">
            <w:t>Class 1</w:t>
          </w:r>
        </w:p>
      </w:docPartBody>
    </w:docPart>
    <w:docPart>
      <w:docPartPr>
        <w:name w:val="EA1A64C6BBE145E182226E5AE6848875"/>
        <w:category>
          <w:name w:val="General"/>
          <w:gallery w:val="placeholder"/>
        </w:category>
        <w:types>
          <w:type w:val="bbPlcHdr"/>
        </w:types>
        <w:behaviors>
          <w:behavior w:val="content"/>
        </w:behaviors>
        <w:guid w:val="{7906D37F-C53E-4876-A57B-DEB4744367A9}"/>
      </w:docPartPr>
      <w:docPartBody>
        <w:p w:rsidR="00000000" w:rsidRDefault="002F566D">
          <w:pPr>
            <w:pStyle w:val="EA1A64C6BBE145E182226E5AE6848875"/>
          </w:pPr>
          <w:r w:rsidRPr="00E872FA">
            <w:t>Class 2</w:t>
          </w:r>
        </w:p>
      </w:docPartBody>
    </w:docPart>
    <w:docPart>
      <w:docPartPr>
        <w:name w:val="175F9A6236514E43A5E5FF1EC62B2109"/>
        <w:category>
          <w:name w:val="General"/>
          <w:gallery w:val="placeholder"/>
        </w:category>
        <w:types>
          <w:type w:val="bbPlcHdr"/>
        </w:types>
        <w:behaviors>
          <w:behavior w:val="content"/>
        </w:behaviors>
        <w:guid w:val="{F516791F-5128-495F-985C-12F4A3C791DC}"/>
      </w:docPartPr>
      <w:docPartBody>
        <w:p w:rsidR="00000000" w:rsidRDefault="002F566D">
          <w:pPr>
            <w:pStyle w:val="175F9A6236514E43A5E5FF1EC62B2109"/>
          </w:pPr>
          <w:r w:rsidRPr="00E872FA">
            <w:t>Class 3</w:t>
          </w:r>
        </w:p>
      </w:docPartBody>
    </w:docPart>
    <w:docPart>
      <w:docPartPr>
        <w:name w:val="0DF7FADD4F8F45C288D3056B11C20508"/>
        <w:category>
          <w:name w:val="General"/>
          <w:gallery w:val="placeholder"/>
        </w:category>
        <w:types>
          <w:type w:val="bbPlcHdr"/>
        </w:types>
        <w:behaviors>
          <w:behavior w:val="content"/>
        </w:behaviors>
        <w:guid w:val="{845DFBF8-175B-499B-BA2F-3E7D9E09194B}"/>
      </w:docPartPr>
      <w:docPartBody>
        <w:p w:rsidR="00000000" w:rsidRDefault="002F566D">
          <w:pPr>
            <w:pStyle w:val="0DF7FADD4F8F45C288D3056B11C20508"/>
          </w:pPr>
          <w:r w:rsidRPr="00994E13">
            <w:t>Experiment 1</w:t>
          </w:r>
        </w:p>
      </w:docPartBody>
    </w:docPart>
    <w:docPart>
      <w:docPartPr>
        <w:name w:val="1BD5FBD3DB084E5ABEC6FB9B05635B45"/>
        <w:category>
          <w:name w:val="General"/>
          <w:gallery w:val="placeholder"/>
        </w:category>
        <w:types>
          <w:type w:val="bbPlcHdr"/>
        </w:types>
        <w:behaviors>
          <w:behavior w:val="content"/>
        </w:behaviors>
        <w:guid w:val="{632E9D45-3203-4571-B402-7AB851EF446A}"/>
      </w:docPartPr>
      <w:docPartBody>
        <w:p w:rsidR="00000000" w:rsidRDefault="002F566D">
          <w:pPr>
            <w:pStyle w:val="1BD5FBD3DB084E5ABEC6FB9B05635B45"/>
          </w:pPr>
          <w:r w:rsidRPr="00E872FA">
            <w:t>90</w:t>
          </w:r>
        </w:p>
      </w:docPartBody>
    </w:docPart>
    <w:docPart>
      <w:docPartPr>
        <w:name w:val="2BB6DCCFBC614D4E9B99DD94A95610CC"/>
        <w:category>
          <w:name w:val="General"/>
          <w:gallery w:val="placeholder"/>
        </w:category>
        <w:types>
          <w:type w:val="bbPlcHdr"/>
        </w:types>
        <w:behaviors>
          <w:behavior w:val="content"/>
        </w:behaviors>
        <w:guid w:val="{0632A46C-F801-4119-8ACA-B9CCBB855465}"/>
      </w:docPartPr>
      <w:docPartBody>
        <w:p w:rsidR="00000000" w:rsidRDefault="002F566D">
          <w:pPr>
            <w:pStyle w:val="2BB6DCCFBC614D4E9B99DD94A95610CC"/>
          </w:pPr>
          <w:r w:rsidRPr="00E872FA">
            <w:t>70</w:t>
          </w:r>
        </w:p>
      </w:docPartBody>
    </w:docPart>
    <w:docPart>
      <w:docPartPr>
        <w:name w:val="E50A64CCFD9A4E54BA725E265A538D6C"/>
        <w:category>
          <w:name w:val="General"/>
          <w:gallery w:val="placeholder"/>
        </w:category>
        <w:types>
          <w:type w:val="bbPlcHdr"/>
        </w:types>
        <w:behaviors>
          <w:behavior w:val="content"/>
        </w:behaviors>
        <w:guid w:val="{CE87F5F1-256D-401A-BBF7-5261DCD4DABB}"/>
      </w:docPartPr>
      <w:docPartBody>
        <w:p w:rsidR="00000000" w:rsidRDefault="002F566D">
          <w:pPr>
            <w:pStyle w:val="E50A64CCFD9A4E54BA725E265A538D6C"/>
          </w:pPr>
          <w:r w:rsidRPr="00E872FA">
            <w:t>85</w:t>
          </w:r>
        </w:p>
      </w:docPartBody>
    </w:docPart>
    <w:docPart>
      <w:docPartPr>
        <w:name w:val="72400DB6C63347F2A13BF8732ED83A17"/>
        <w:category>
          <w:name w:val="General"/>
          <w:gallery w:val="placeholder"/>
        </w:category>
        <w:types>
          <w:type w:val="bbPlcHdr"/>
        </w:types>
        <w:behaviors>
          <w:behavior w:val="content"/>
        </w:behaviors>
        <w:guid w:val="{B8FF247C-210D-4A5D-975A-C8580D94DD28}"/>
      </w:docPartPr>
      <w:docPartBody>
        <w:p w:rsidR="00000000" w:rsidRDefault="002F566D">
          <w:pPr>
            <w:pStyle w:val="72400DB6C63347F2A13BF8732ED83A17"/>
          </w:pPr>
          <w:r>
            <w:t>Experiment 2</w:t>
          </w:r>
        </w:p>
      </w:docPartBody>
    </w:docPart>
    <w:docPart>
      <w:docPartPr>
        <w:name w:val="171695FA40F54F2EA478FC933DCB1712"/>
        <w:category>
          <w:name w:val="General"/>
          <w:gallery w:val="placeholder"/>
        </w:category>
        <w:types>
          <w:type w:val="bbPlcHdr"/>
        </w:types>
        <w:behaviors>
          <w:behavior w:val="content"/>
        </w:behaviors>
        <w:guid w:val="{3999C72A-7043-414D-B263-BF85C0350F58}"/>
      </w:docPartPr>
      <w:docPartBody>
        <w:p w:rsidR="00000000" w:rsidRDefault="002F566D">
          <w:pPr>
            <w:pStyle w:val="171695FA40F54F2EA478FC933DCB1712"/>
          </w:pPr>
          <w:r w:rsidRPr="00E872FA">
            <w:t>70</w:t>
          </w:r>
        </w:p>
      </w:docPartBody>
    </w:docPart>
    <w:docPart>
      <w:docPartPr>
        <w:name w:val="FCA6DA17C36A4069AB5918C8997916E4"/>
        <w:category>
          <w:name w:val="General"/>
          <w:gallery w:val="placeholder"/>
        </w:category>
        <w:types>
          <w:type w:val="bbPlcHdr"/>
        </w:types>
        <w:behaviors>
          <w:behavior w:val="content"/>
        </w:behaviors>
        <w:guid w:val="{5D7CBA4E-8468-4B45-8EAD-F18DBDB0E356}"/>
      </w:docPartPr>
      <w:docPartBody>
        <w:p w:rsidR="00000000" w:rsidRDefault="002F566D">
          <w:pPr>
            <w:pStyle w:val="FCA6DA17C36A4069AB5918C8997916E4"/>
          </w:pPr>
          <w:r w:rsidRPr="00E872FA">
            <w:t>65</w:t>
          </w:r>
        </w:p>
      </w:docPartBody>
    </w:docPart>
    <w:docPart>
      <w:docPartPr>
        <w:name w:val="4944BB91DA69408FA81F7157E28AAA8A"/>
        <w:category>
          <w:name w:val="General"/>
          <w:gallery w:val="placeholder"/>
        </w:category>
        <w:types>
          <w:type w:val="bbPlcHdr"/>
        </w:types>
        <w:behaviors>
          <w:behavior w:val="content"/>
        </w:behaviors>
        <w:guid w:val="{EDB8DEE5-9432-4331-B8A3-9F6E14FCC58F}"/>
      </w:docPartPr>
      <w:docPartBody>
        <w:p w:rsidR="00000000" w:rsidRDefault="002F566D">
          <w:pPr>
            <w:pStyle w:val="4944BB91DA69408FA81F7157E28AAA8A"/>
          </w:pPr>
          <w:r w:rsidRPr="00E872FA">
            <w:t>85</w:t>
          </w:r>
        </w:p>
      </w:docPartBody>
    </w:docPart>
    <w:docPart>
      <w:docPartPr>
        <w:name w:val="B87DC7E3CB0745C48226FFC69104D1D0"/>
        <w:category>
          <w:name w:val="General"/>
          <w:gallery w:val="placeholder"/>
        </w:category>
        <w:types>
          <w:type w:val="bbPlcHdr"/>
        </w:types>
        <w:behaviors>
          <w:behavior w:val="content"/>
        </w:behaviors>
        <w:guid w:val="{743B350A-DEC0-4BDD-91A2-98E4D2A394DF}"/>
      </w:docPartPr>
      <w:docPartBody>
        <w:p w:rsidR="00000000" w:rsidRDefault="002F566D">
          <w:pPr>
            <w:pStyle w:val="B87DC7E3CB0745C48226FFC69104D1D0"/>
          </w:pPr>
          <w:r>
            <w:t>Experiment 3</w:t>
          </w:r>
        </w:p>
      </w:docPartBody>
    </w:docPart>
    <w:docPart>
      <w:docPartPr>
        <w:name w:val="9B3FAAB759064CF6BD1957DE52225D21"/>
        <w:category>
          <w:name w:val="General"/>
          <w:gallery w:val="placeholder"/>
        </w:category>
        <w:types>
          <w:type w:val="bbPlcHdr"/>
        </w:types>
        <w:behaviors>
          <w:behavior w:val="content"/>
        </w:behaviors>
        <w:guid w:val="{CF1B5809-B94E-4C79-937B-F0F3A659E5EC}"/>
      </w:docPartPr>
      <w:docPartBody>
        <w:p w:rsidR="00000000" w:rsidRDefault="002F566D">
          <w:pPr>
            <w:pStyle w:val="9B3FAAB759064CF6BD1957DE52225D21"/>
          </w:pPr>
          <w:r w:rsidRPr="00E872FA">
            <w:t>85</w:t>
          </w:r>
        </w:p>
      </w:docPartBody>
    </w:docPart>
    <w:docPart>
      <w:docPartPr>
        <w:name w:val="466233A4BFAE4A0CA0F407A5E1DF50C3"/>
        <w:category>
          <w:name w:val="General"/>
          <w:gallery w:val="placeholder"/>
        </w:category>
        <w:types>
          <w:type w:val="bbPlcHdr"/>
        </w:types>
        <w:behaviors>
          <w:behavior w:val="content"/>
        </w:behaviors>
        <w:guid w:val="{244AFA76-ECAF-4CC7-95F0-4AA44ACA7D6C}"/>
      </w:docPartPr>
      <w:docPartBody>
        <w:p w:rsidR="00000000" w:rsidRDefault="002F566D">
          <w:pPr>
            <w:pStyle w:val="466233A4BFAE4A0CA0F407A5E1DF50C3"/>
          </w:pPr>
          <w:r w:rsidRPr="00E872FA">
            <w:t>80</w:t>
          </w:r>
        </w:p>
      </w:docPartBody>
    </w:docPart>
    <w:docPart>
      <w:docPartPr>
        <w:name w:val="B1FB46FC2E6B462FBDA05FD80559202A"/>
        <w:category>
          <w:name w:val="General"/>
          <w:gallery w:val="placeholder"/>
        </w:category>
        <w:types>
          <w:type w:val="bbPlcHdr"/>
        </w:types>
        <w:behaviors>
          <w:behavior w:val="content"/>
        </w:behaviors>
        <w:guid w:val="{EBE5D26C-7108-4C3A-BC4A-8E73B554FF74}"/>
      </w:docPartPr>
      <w:docPartBody>
        <w:p w:rsidR="00000000" w:rsidRDefault="002F566D">
          <w:pPr>
            <w:pStyle w:val="B1FB46FC2E6B462FBDA05FD80559202A"/>
          </w:pPr>
          <w:r w:rsidRPr="00E872FA">
            <w:t>60</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A5F"/>
    <w:rsid w:val="002F566D"/>
    <w:rsid w:val="006C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112B392B1F4BBE80EF36DB27B29439">
    <w:name w:val="40112B392B1F4BBE80EF36DB27B29439"/>
  </w:style>
  <w:style w:type="character" w:styleId="PlaceholderText">
    <w:name w:val="Placeholder Text"/>
    <w:basedOn w:val="DefaultParagraphFont"/>
    <w:uiPriority w:val="99"/>
    <w:semiHidden/>
    <w:rPr>
      <w:color w:val="808080"/>
    </w:rPr>
  </w:style>
  <w:style w:type="paragraph" w:customStyle="1" w:styleId="14FBCBC31D3048109049EEBCE2BE36C1">
    <w:name w:val="14FBCBC31D3048109049EEBCE2BE36C1"/>
  </w:style>
  <w:style w:type="paragraph" w:customStyle="1" w:styleId="1E45BD4EDA5C477F8A81F979AEAB3A1E">
    <w:name w:val="1E45BD4EDA5C477F8A81F979AEAB3A1E"/>
  </w:style>
  <w:style w:type="paragraph" w:customStyle="1" w:styleId="8F115D81C282459DA1EE761134806D8D">
    <w:name w:val="8F115D81C282459DA1EE761134806D8D"/>
  </w:style>
  <w:style w:type="paragraph" w:customStyle="1" w:styleId="3B5B2D4685D0420799AD8C8D41AFCEB0">
    <w:name w:val="3B5B2D4685D0420799AD8C8D41AFCEB0"/>
  </w:style>
  <w:style w:type="paragraph" w:customStyle="1" w:styleId="65000A0544604999929C1101C2D82CA5">
    <w:name w:val="65000A0544604999929C1101C2D82CA5"/>
  </w:style>
  <w:style w:type="paragraph" w:customStyle="1" w:styleId="D6FE59DF7F664871ADA6881FFD0EDAF8">
    <w:name w:val="D6FE59DF7F664871ADA6881FFD0EDAF8"/>
  </w:style>
  <w:style w:type="paragraph" w:customStyle="1" w:styleId="TableOfContent">
    <w:name w:val="Table Of Content"/>
    <w:basedOn w:val="Normal"/>
    <w:uiPriority w:val="9"/>
    <w:qFormat/>
    <w:pPr>
      <w:spacing w:after="0" w:line="480" w:lineRule="auto"/>
    </w:pPr>
    <w:rPr>
      <w:rFonts w:eastAsiaTheme="minorHAnsi"/>
      <w:color w:val="4472C4" w:themeColor="accent1"/>
      <w:sz w:val="32"/>
      <w:szCs w:val="24"/>
    </w:rPr>
  </w:style>
  <w:style w:type="paragraph" w:customStyle="1" w:styleId="F3E8C52815EA4C7CA3442F8F0814B0F0">
    <w:name w:val="F3E8C52815EA4C7CA3442F8F0814B0F0"/>
  </w:style>
  <w:style w:type="paragraph" w:customStyle="1" w:styleId="1A6027858D304182B66C87F8CFE1D0F0">
    <w:name w:val="1A6027858D304182B66C87F8CFE1D0F0"/>
  </w:style>
  <w:style w:type="paragraph" w:customStyle="1" w:styleId="0AFCBF479A424937B81D88F63D0ED599">
    <w:name w:val="0AFCBF479A424937B81D88F63D0ED599"/>
  </w:style>
  <w:style w:type="paragraph" w:customStyle="1" w:styleId="129D3DC6DAF642E6ACDDC1B4C4975FA6">
    <w:name w:val="129D3DC6DAF642E6ACDDC1B4C4975FA6"/>
  </w:style>
  <w:style w:type="paragraph" w:customStyle="1" w:styleId="1ECE4AEE2CE34B3388CD6ED23F3D1F7F">
    <w:name w:val="1ECE4AEE2CE34B3388CD6ED23F3D1F7F"/>
  </w:style>
  <w:style w:type="paragraph" w:customStyle="1" w:styleId="5DC726CD1B47429D951C8609AC5314E0">
    <w:name w:val="5DC726CD1B47429D951C8609AC5314E0"/>
  </w:style>
  <w:style w:type="paragraph" w:customStyle="1" w:styleId="315B397513F14FA9B5E3690DE536483D">
    <w:name w:val="315B397513F14FA9B5E3690DE536483D"/>
  </w:style>
  <w:style w:type="paragraph" w:customStyle="1" w:styleId="75240E5876A14FB794B645CD46E4448D">
    <w:name w:val="75240E5876A14FB794B645CD46E4448D"/>
  </w:style>
  <w:style w:type="paragraph" w:customStyle="1" w:styleId="590F4C9D2FB34ED6879C00C108000369">
    <w:name w:val="590F4C9D2FB34ED6879C00C108000369"/>
  </w:style>
  <w:style w:type="paragraph" w:customStyle="1" w:styleId="B2F2D4F8B46E452FA4798DAF6D64F68E">
    <w:name w:val="B2F2D4F8B46E452FA4798DAF6D64F68E"/>
  </w:style>
  <w:style w:type="paragraph" w:customStyle="1" w:styleId="F85911CE84E44906960AF8693FE63510">
    <w:name w:val="F85911CE84E44906960AF8693FE63510"/>
  </w:style>
  <w:style w:type="paragraph" w:customStyle="1" w:styleId="DEBFFD50785B46308ED1CD6CA30A10BA">
    <w:name w:val="DEBFFD50785B46308ED1CD6CA30A10BA"/>
  </w:style>
  <w:style w:type="paragraph" w:styleId="ListBullet">
    <w:name w:val="List Bullet"/>
    <w:basedOn w:val="Normal"/>
    <w:uiPriority w:val="99"/>
    <w:pPr>
      <w:numPr>
        <w:numId w:val="1"/>
      </w:numPr>
      <w:spacing w:after="0" w:line="480" w:lineRule="auto"/>
      <w:ind w:left="697" w:hanging="357"/>
      <w:contextualSpacing/>
    </w:pPr>
    <w:rPr>
      <w:rFonts w:eastAsiaTheme="minorHAnsi"/>
      <w:sz w:val="20"/>
      <w:szCs w:val="24"/>
    </w:rPr>
  </w:style>
  <w:style w:type="paragraph" w:customStyle="1" w:styleId="14DA0D323B0C4220A7077E59FFE5316E">
    <w:name w:val="14DA0D323B0C4220A7077E59FFE5316E"/>
  </w:style>
  <w:style w:type="paragraph" w:customStyle="1" w:styleId="13408089C11E4BC181E97E24AF7AD2FE">
    <w:name w:val="13408089C11E4BC181E97E24AF7AD2FE"/>
  </w:style>
  <w:style w:type="paragraph" w:customStyle="1" w:styleId="131BF7F20993459DAA47F0F1BCC711DE">
    <w:name w:val="131BF7F20993459DAA47F0F1BCC711DE"/>
  </w:style>
  <w:style w:type="paragraph" w:customStyle="1" w:styleId="9EE13EF668184119BA5CEE1A7DBFC2E0">
    <w:name w:val="9EE13EF668184119BA5CEE1A7DBFC2E0"/>
  </w:style>
  <w:style w:type="paragraph" w:customStyle="1" w:styleId="3595754CA66B43FFA2EC557797ED5E95">
    <w:name w:val="3595754CA66B43FFA2EC557797ED5E95"/>
  </w:style>
  <w:style w:type="paragraph" w:customStyle="1" w:styleId="33AF834083A74A33AB07E0C17F2EA774">
    <w:name w:val="33AF834083A74A33AB07E0C17F2EA774"/>
  </w:style>
  <w:style w:type="paragraph" w:customStyle="1" w:styleId="6C794D6F41924524892E05E2A3CD45F2">
    <w:name w:val="6C794D6F41924524892E05E2A3CD45F2"/>
  </w:style>
  <w:style w:type="paragraph" w:customStyle="1" w:styleId="1027E08B6BBF416F8421251AD2539FBB">
    <w:name w:val="1027E08B6BBF416F8421251AD2539FBB"/>
  </w:style>
  <w:style w:type="paragraph" w:customStyle="1" w:styleId="E049D74243D746C8A0DD751D3C040EE7">
    <w:name w:val="E049D74243D746C8A0DD751D3C040EE7"/>
  </w:style>
  <w:style w:type="paragraph" w:customStyle="1" w:styleId="68CBB251B62A446B813AB9F9D3C1947E">
    <w:name w:val="68CBB251B62A446B813AB9F9D3C1947E"/>
  </w:style>
  <w:style w:type="paragraph" w:customStyle="1" w:styleId="EA1A64C6BBE145E182226E5AE6848875">
    <w:name w:val="EA1A64C6BBE145E182226E5AE6848875"/>
  </w:style>
  <w:style w:type="paragraph" w:customStyle="1" w:styleId="175F9A6236514E43A5E5FF1EC62B2109">
    <w:name w:val="175F9A6236514E43A5E5FF1EC62B2109"/>
  </w:style>
  <w:style w:type="paragraph" w:customStyle="1" w:styleId="0DF7FADD4F8F45C288D3056B11C20508">
    <w:name w:val="0DF7FADD4F8F45C288D3056B11C20508"/>
  </w:style>
  <w:style w:type="paragraph" w:customStyle="1" w:styleId="1BD5FBD3DB084E5ABEC6FB9B05635B45">
    <w:name w:val="1BD5FBD3DB084E5ABEC6FB9B05635B45"/>
  </w:style>
  <w:style w:type="paragraph" w:customStyle="1" w:styleId="2BB6DCCFBC614D4E9B99DD94A95610CC">
    <w:name w:val="2BB6DCCFBC614D4E9B99DD94A95610CC"/>
  </w:style>
  <w:style w:type="paragraph" w:customStyle="1" w:styleId="E50A64CCFD9A4E54BA725E265A538D6C">
    <w:name w:val="E50A64CCFD9A4E54BA725E265A538D6C"/>
  </w:style>
  <w:style w:type="paragraph" w:customStyle="1" w:styleId="72400DB6C63347F2A13BF8732ED83A17">
    <w:name w:val="72400DB6C63347F2A13BF8732ED83A17"/>
  </w:style>
  <w:style w:type="paragraph" w:customStyle="1" w:styleId="171695FA40F54F2EA478FC933DCB1712">
    <w:name w:val="171695FA40F54F2EA478FC933DCB1712"/>
  </w:style>
  <w:style w:type="paragraph" w:customStyle="1" w:styleId="FCA6DA17C36A4069AB5918C8997916E4">
    <w:name w:val="FCA6DA17C36A4069AB5918C8997916E4"/>
  </w:style>
  <w:style w:type="paragraph" w:customStyle="1" w:styleId="4944BB91DA69408FA81F7157E28AAA8A">
    <w:name w:val="4944BB91DA69408FA81F7157E28AAA8A"/>
  </w:style>
  <w:style w:type="paragraph" w:customStyle="1" w:styleId="B87DC7E3CB0745C48226FFC69104D1D0">
    <w:name w:val="B87DC7E3CB0745C48226FFC69104D1D0"/>
  </w:style>
  <w:style w:type="paragraph" w:customStyle="1" w:styleId="9B3FAAB759064CF6BD1957DE52225D21">
    <w:name w:val="9B3FAAB759064CF6BD1957DE52225D21"/>
  </w:style>
  <w:style w:type="paragraph" w:customStyle="1" w:styleId="466233A4BFAE4A0CA0F407A5E1DF50C3">
    <w:name w:val="466233A4BFAE4A0CA0F407A5E1DF50C3"/>
  </w:style>
  <w:style w:type="paragraph" w:customStyle="1" w:styleId="B1FB46FC2E6B462FBDA05FD80559202A">
    <w:name w:val="B1FB46FC2E6B462FBDA05FD8055920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8A8D3B1-2102-46A0-9CF2-DC547FD452C4}">
  <ds:schemaRefs>
    <ds:schemaRef ds:uri="http://schemas.microsoft.com/sharepoint/v3/contenttype/forms"/>
  </ds:schemaRefs>
</ds:datastoreItem>
</file>

<file path=customXml/itemProps3.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03EA71-CE0E-461C-8B77-DB4B3E9F5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9</Pages>
  <Words>1934</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2022-02-05T15:48:00Z</dcterms:created>
  <dcterms:modified xsi:type="dcterms:W3CDTF">2022-02-06T14:38:00Z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