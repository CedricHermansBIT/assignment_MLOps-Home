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630"/>
        <w:gridCol w:w="7830"/>
        <w:gridCol w:w="810"/>
      </w:tblGrid>
      <w:tr w:rsidR="00AA059E" w:rsidRPr="004F49D8" w14:paraId="33212484" w14:textId="77777777" w:rsidTr="00AA059E">
        <w:trPr>
          <w:trHeight w:val="1977"/>
        </w:trPr>
        <w:tc>
          <w:tcPr>
            <w:tcW w:w="2970" w:type="dxa"/>
          </w:tcPr>
          <w:p w14:paraId="50ED234F" w14:textId="77777777" w:rsidR="00AA059E" w:rsidRPr="004F49D8" w:rsidRDefault="00AA059E" w:rsidP="004218DE">
            <w:pPr>
              <w:spacing w:before="110"/>
              <w:jc w:val="right"/>
              <w:outlineLvl w:val="1"/>
              <w:rPr>
                <w:rFonts w:asciiTheme="majorHAnsi" w:hAnsiTheme="majorHAnsi"/>
                <w:color w:val="4354A2" w:themeColor="accent1"/>
                <w:spacing w:val="30"/>
                <w:sz w:val="24"/>
              </w:rPr>
            </w:pPr>
            <w:r w:rsidRPr="004F49D8">
              <w:rPr>
                <w:rFonts w:asciiTheme="majorHAnsi" w:hAnsiTheme="majorHAnsi"/>
                <w:noProof/>
                <w:color w:val="4354A2" w:themeColor="accent1"/>
                <w:spacing w:val="30"/>
                <w:sz w:val="24"/>
                <w:lang w:val="en-AU" w:eastAsia="en-AU"/>
              </w:rPr>
              <w:drawing>
                <wp:anchor distT="0" distB="0" distL="114300" distR="114300" simplePos="0" relativeHeight="251695104" behindDoc="1" locked="1" layoutInCell="1" allowOverlap="0" wp14:anchorId="05871076" wp14:editId="298F3976">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p>
        </w:tc>
        <w:tc>
          <w:tcPr>
            <w:tcW w:w="630" w:type="dxa"/>
          </w:tcPr>
          <w:p w14:paraId="34707B78" w14:textId="77777777" w:rsidR="00AA059E" w:rsidRPr="004F49D8" w:rsidRDefault="00AA059E" w:rsidP="007246A9"/>
        </w:tc>
        <w:tc>
          <w:tcPr>
            <w:tcW w:w="7830" w:type="dxa"/>
          </w:tcPr>
          <w:p w14:paraId="5A3D8867" w14:textId="7D5CB218" w:rsidR="00AA059E" w:rsidRPr="007246A9" w:rsidRDefault="007F05FD" w:rsidP="007246A9">
            <w:pPr>
              <w:pStyle w:val="Title"/>
            </w:pPr>
            <w:r>
              <w:t>Assignment</w:t>
            </w:r>
          </w:p>
          <w:p w14:paraId="05A6C125" w14:textId="1F52F099" w:rsidR="00AA059E" w:rsidRPr="004F49D8" w:rsidRDefault="007F05FD" w:rsidP="007246A9">
            <w:pPr>
              <w:pStyle w:val="CoverInfo"/>
              <w:rPr>
                <w:b/>
                <w:spacing w:val="80"/>
                <w:sz w:val="60"/>
              </w:rPr>
            </w:pPr>
            <w:r>
              <w:t xml:space="preserve">Cedric Hermans </w:t>
            </w:r>
            <w:sdt>
              <w:sdtPr>
                <w:id w:val="1878201221"/>
                <w:placeholder>
                  <w:docPart w:val="1E45BD4EDA5C477F8A81F979AEAB3A1E"/>
                </w:placeholder>
                <w:temporary/>
                <w:showingPlcHdr/>
                <w15:appearance w15:val="hidden"/>
              </w:sdtPr>
              <w:sdtEndPr/>
              <w:sdtContent>
                <w:r w:rsidR="007246A9" w:rsidRPr="004F49D8">
                  <w:t>/</w:t>
                </w:r>
              </w:sdtContent>
            </w:sdt>
            <w:r w:rsidR="007246A9">
              <w:t xml:space="preserve">  </w:t>
            </w:r>
            <w:proofErr w:type="spellStart"/>
            <w:r>
              <w:t>MLOps@Home</w:t>
            </w:r>
            <w:proofErr w:type="spellEnd"/>
            <w:r w:rsidR="007246A9">
              <w:t xml:space="preserve">  </w:t>
            </w:r>
            <w:sdt>
              <w:sdtPr>
                <w:id w:val="1932164169"/>
                <w:placeholder>
                  <w:docPart w:val="3B5B2D4685D0420799AD8C8D41AFCEB0"/>
                </w:placeholder>
                <w:temporary/>
                <w:showingPlcHdr/>
                <w15:appearance w15:val="hidden"/>
              </w:sdtPr>
              <w:sdtEndPr/>
              <w:sdtContent>
                <w:r w:rsidR="007246A9" w:rsidRPr="004F49D8">
                  <w:t>/</w:t>
                </w:r>
              </w:sdtContent>
            </w:sdt>
            <w:r w:rsidR="00AA059E" w:rsidRPr="004F49D8">
              <w:t xml:space="preserve"> </w:t>
            </w:r>
            <w:r w:rsidR="007246A9">
              <w:t xml:space="preserve"> </w:t>
            </w:r>
            <w:r>
              <w:t>06-02-2022</w:t>
            </w:r>
          </w:p>
        </w:tc>
        <w:tc>
          <w:tcPr>
            <w:tcW w:w="810" w:type="dxa"/>
          </w:tcPr>
          <w:p w14:paraId="694C673B" w14:textId="77777777" w:rsidR="00AA059E" w:rsidRPr="004F49D8" w:rsidRDefault="00AA059E" w:rsidP="007246A9"/>
        </w:tc>
      </w:tr>
      <w:tr w:rsidR="00AA059E" w:rsidRPr="004F49D8" w14:paraId="1D4B4985" w14:textId="77777777" w:rsidTr="00AA059E">
        <w:trPr>
          <w:trHeight w:val="718"/>
        </w:trPr>
        <w:tc>
          <w:tcPr>
            <w:tcW w:w="2970" w:type="dxa"/>
          </w:tcPr>
          <w:p w14:paraId="1982ACE1" w14:textId="77777777" w:rsidR="00AA059E" w:rsidRPr="004F49D8" w:rsidRDefault="00AA059E" w:rsidP="007246A9">
            <w:pPr>
              <w:rPr>
                <w:noProof/>
              </w:rPr>
            </w:pPr>
          </w:p>
        </w:tc>
        <w:tc>
          <w:tcPr>
            <w:tcW w:w="630" w:type="dxa"/>
          </w:tcPr>
          <w:p w14:paraId="452EEDCF" w14:textId="77777777" w:rsidR="00AA059E" w:rsidRPr="004F49D8" w:rsidRDefault="00AA059E" w:rsidP="007246A9"/>
        </w:tc>
        <w:tc>
          <w:tcPr>
            <w:tcW w:w="7830" w:type="dxa"/>
          </w:tcPr>
          <w:p w14:paraId="3465EF46" w14:textId="77777777" w:rsidR="00AA059E" w:rsidRPr="004F49D8" w:rsidRDefault="00AA059E" w:rsidP="007246A9"/>
        </w:tc>
        <w:tc>
          <w:tcPr>
            <w:tcW w:w="810" w:type="dxa"/>
          </w:tcPr>
          <w:p w14:paraId="45991870" w14:textId="77777777" w:rsidR="00AA059E" w:rsidRPr="004F49D8" w:rsidRDefault="00AA059E" w:rsidP="007246A9"/>
        </w:tc>
      </w:tr>
      <w:tr w:rsidR="00AA059E" w:rsidRPr="004F49D8" w14:paraId="5D1D66B0" w14:textId="77777777" w:rsidTr="00A665BC">
        <w:trPr>
          <w:trHeight w:val="10944"/>
        </w:trPr>
        <w:tc>
          <w:tcPr>
            <w:tcW w:w="12240" w:type="dxa"/>
            <w:gridSpan w:val="4"/>
          </w:tcPr>
          <w:p w14:paraId="6C503C12" w14:textId="77777777" w:rsidR="00AA059E" w:rsidRPr="004F49D8" w:rsidRDefault="007246A9" w:rsidP="004218DE">
            <w:pPr>
              <w:spacing w:before="110"/>
              <w:outlineLvl w:val="1"/>
              <w:rPr>
                <w:rFonts w:asciiTheme="majorHAnsi" w:hAnsiTheme="majorHAnsi"/>
                <w:color w:val="4354A2" w:themeColor="accent1"/>
                <w:spacing w:val="30"/>
                <w:sz w:val="24"/>
              </w:rPr>
            </w:pPr>
            <w:r>
              <w:rPr>
                <w:rFonts w:asciiTheme="majorHAnsi" w:hAnsiTheme="majorHAnsi"/>
                <w:noProof/>
                <w:color w:val="4354A2" w:themeColor="accent1"/>
                <w:spacing w:val="30"/>
                <w:sz w:val="24"/>
                <w:lang w:val="en-AU" w:eastAsia="en-AU"/>
              </w:rPr>
              <w:drawing>
                <wp:anchor distT="0" distB="0" distL="114300" distR="114300" simplePos="0" relativeHeight="251696128" behindDoc="1" locked="1" layoutInCell="1" allowOverlap="1" wp14:anchorId="769C3F5A" wp14:editId="0344140B">
                  <wp:simplePos x="0" y="0"/>
                  <wp:positionH relativeFrom="page">
                    <wp:posOffset>0</wp:posOffset>
                  </wp:positionH>
                  <wp:positionV relativeFrom="paragraph">
                    <wp:posOffset>2174875</wp:posOffset>
                  </wp:positionV>
                  <wp:extent cx="7772400" cy="3377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bwMode="auto">
                          <a:xfrm>
                            <a:off x="0" y="0"/>
                            <a:ext cx="7772400" cy="337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4BF95A5C" w14:textId="77777777" w:rsidR="00AA059E" w:rsidRDefault="00AA059E" w:rsidP="00234F18"/>
    <w:p w14:paraId="380C4EE5" w14:textId="77777777" w:rsidR="00AA059E" w:rsidRDefault="00AA059E" w:rsidP="00234F18">
      <w:pPr>
        <w:sectPr w:rsidR="00AA059E" w:rsidSect="00622B1B">
          <w:footerReference w:type="default" r:id="rId13"/>
          <w:type w:val="continuous"/>
          <w:pgSz w:w="12240" w:h="15840" w:code="1"/>
          <w:pgMar w:top="641" w:right="720" w:bottom="284" w:left="720" w:header="709" w:footer="288" w:gutter="0"/>
          <w:cols w:space="708"/>
          <w:titlePg/>
          <w:docGrid w:linePitch="360"/>
        </w:sectPr>
      </w:pPr>
    </w:p>
    <w:tbl>
      <w:tblPr>
        <w:tblW w:w="12245" w:type="dxa"/>
        <w:tblInd w:w="-720" w:type="dxa"/>
        <w:tblCellMar>
          <w:left w:w="0" w:type="dxa"/>
          <w:right w:w="0" w:type="dxa"/>
        </w:tblCellMar>
        <w:tblLook w:val="0600" w:firstRow="0" w:lastRow="0" w:firstColumn="0" w:lastColumn="0" w:noHBand="1" w:noVBand="1"/>
      </w:tblPr>
      <w:tblGrid>
        <w:gridCol w:w="4320"/>
        <w:gridCol w:w="642"/>
        <w:gridCol w:w="6486"/>
        <w:gridCol w:w="797"/>
      </w:tblGrid>
      <w:tr w:rsidR="00AA059E" w14:paraId="372C5D09" w14:textId="77777777" w:rsidTr="00AA059E">
        <w:trPr>
          <w:trHeight w:val="1800"/>
        </w:trPr>
        <w:tc>
          <w:tcPr>
            <w:tcW w:w="4320" w:type="dxa"/>
          </w:tcPr>
          <w:p w14:paraId="4B3B6801" w14:textId="77777777" w:rsidR="00AA059E" w:rsidRDefault="00AA059E" w:rsidP="004218DE"/>
        </w:tc>
        <w:tc>
          <w:tcPr>
            <w:tcW w:w="642" w:type="dxa"/>
          </w:tcPr>
          <w:p w14:paraId="4111CCC6" w14:textId="77777777" w:rsidR="00AA059E" w:rsidRDefault="00AA059E" w:rsidP="004218DE"/>
        </w:tc>
        <w:tc>
          <w:tcPr>
            <w:tcW w:w="7283" w:type="dxa"/>
            <w:gridSpan w:val="2"/>
          </w:tcPr>
          <w:p w14:paraId="62E99CAC" w14:textId="77777777" w:rsidR="00AA059E" w:rsidRDefault="00AA059E" w:rsidP="004218DE">
            <w:r>
              <w:rPr>
                <w:noProof/>
                <w:lang w:val="en-AU" w:eastAsia="en-AU"/>
              </w:rPr>
              <w:drawing>
                <wp:anchor distT="0" distB="0" distL="114300" distR="114300" simplePos="0" relativeHeight="251683840" behindDoc="1" locked="0" layoutInCell="1" allowOverlap="1" wp14:anchorId="5D27BA95" wp14:editId="582DBC98">
                  <wp:simplePos x="0" y="0"/>
                  <wp:positionH relativeFrom="column">
                    <wp:posOffset>-1270</wp:posOffset>
                  </wp:positionH>
                  <wp:positionV relativeFrom="page">
                    <wp:posOffset>8890</wp:posOffset>
                  </wp:positionV>
                  <wp:extent cx="4863600" cy="1144800"/>
                  <wp:effectExtent l="0" t="0" r="0" b="0"/>
                  <wp:wrapNone/>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863600" cy="1144800"/>
                          </a:xfrm>
                          <a:prstGeom prst="rect">
                            <a:avLst/>
                          </a:prstGeom>
                        </pic:spPr>
                      </pic:pic>
                    </a:graphicData>
                  </a:graphic>
                  <wp14:sizeRelH relativeFrom="page">
                    <wp14:pctWidth>0</wp14:pctWidth>
                  </wp14:sizeRelH>
                  <wp14:sizeRelV relativeFrom="page">
                    <wp14:pctHeight>0</wp14:pctHeight>
                  </wp14:sizeRelV>
                </wp:anchor>
              </w:drawing>
            </w:r>
          </w:p>
        </w:tc>
      </w:tr>
      <w:tr w:rsidR="00AA059E" w14:paraId="7DECB9D9" w14:textId="77777777" w:rsidTr="00AA059E">
        <w:trPr>
          <w:trHeight w:val="4858"/>
        </w:trPr>
        <w:tc>
          <w:tcPr>
            <w:tcW w:w="4320" w:type="dxa"/>
          </w:tcPr>
          <w:p w14:paraId="3BF9E0FC" w14:textId="77777777" w:rsidR="00AA059E" w:rsidRDefault="00AA059E" w:rsidP="004218DE"/>
        </w:tc>
        <w:tc>
          <w:tcPr>
            <w:tcW w:w="642" w:type="dxa"/>
          </w:tcPr>
          <w:p w14:paraId="7C38FEA8" w14:textId="77777777" w:rsidR="00AA059E" w:rsidRDefault="00AA059E" w:rsidP="004218DE"/>
        </w:tc>
        <w:tc>
          <w:tcPr>
            <w:tcW w:w="6486" w:type="dxa"/>
          </w:tcPr>
          <w:p w14:paraId="318E6E70" w14:textId="77777777" w:rsidR="00AA059E" w:rsidRDefault="00D00BBA" w:rsidP="008D5E3D">
            <w:pPr>
              <w:pStyle w:val="Heading1"/>
            </w:pPr>
            <w:sdt>
              <w:sdtPr>
                <w:id w:val="-1884014575"/>
                <w:placeholder>
                  <w:docPart w:val="D6FE59DF7F664871ADA6881FFD0EDAF8"/>
                </w:placeholder>
                <w:temporary/>
                <w:showingPlcHdr/>
                <w15:appearance w15:val="hidden"/>
              </w:sdtPr>
              <w:sdtEndPr/>
              <w:sdtContent>
                <w:r w:rsidR="008D5E3D" w:rsidRPr="006C3507">
                  <w:t>TABLE OF CONTENTS</w:t>
                </w:r>
              </w:sdtContent>
            </w:sdt>
          </w:p>
        </w:tc>
        <w:tc>
          <w:tcPr>
            <w:tcW w:w="797" w:type="dxa"/>
          </w:tcPr>
          <w:p w14:paraId="402F9ED2" w14:textId="77777777" w:rsidR="00AA059E" w:rsidRDefault="00AA059E" w:rsidP="004218DE"/>
        </w:tc>
      </w:tr>
      <w:tr w:rsidR="00AA059E" w14:paraId="1216A0CE" w14:textId="77777777" w:rsidTr="00AA059E">
        <w:trPr>
          <w:trHeight w:val="6928"/>
        </w:trPr>
        <w:tc>
          <w:tcPr>
            <w:tcW w:w="4320" w:type="dxa"/>
          </w:tcPr>
          <w:p w14:paraId="7DA2B8AF" w14:textId="77777777" w:rsidR="00AA059E" w:rsidRDefault="00AA059E" w:rsidP="004218DE"/>
        </w:tc>
        <w:tc>
          <w:tcPr>
            <w:tcW w:w="642" w:type="dxa"/>
          </w:tcPr>
          <w:p w14:paraId="6693FF58" w14:textId="77777777" w:rsidR="00AA059E" w:rsidRDefault="00AA059E" w:rsidP="004218DE"/>
        </w:tc>
        <w:tc>
          <w:tcPr>
            <w:tcW w:w="6486" w:type="dxa"/>
          </w:tcPr>
          <w:sdt>
            <w:sdtPr>
              <w:id w:val="-2114577640"/>
              <w:placeholder>
                <w:docPart w:val="F3E8C52815EA4C7CA3442F8F0814B0F0"/>
              </w:placeholder>
              <w:temporary/>
              <w:showingPlcHdr/>
              <w15:appearance w15:val="hidden"/>
            </w:sdtPr>
            <w:sdtEndPr/>
            <w:sdtContent>
              <w:p w14:paraId="56B7B0DA" w14:textId="77777777" w:rsidR="008D5E3D" w:rsidRPr="00E07642" w:rsidRDefault="008D5E3D" w:rsidP="008D5E3D">
                <w:pPr>
                  <w:pStyle w:val="TableOfContent"/>
                </w:pPr>
                <w:r w:rsidRPr="00E07642">
                  <w:t>Introduction ..………....….….…………….….…….3 </w:t>
                </w:r>
              </w:p>
              <w:p w14:paraId="60088BE3" w14:textId="77777777" w:rsidR="008D5E3D" w:rsidRPr="00E07642" w:rsidRDefault="008D5E3D" w:rsidP="008D5E3D">
                <w:pPr>
                  <w:pStyle w:val="TableOfContent"/>
                </w:pPr>
                <w:r w:rsidRPr="00E07642">
                  <w:t>Method ..………..…..…..….….…….............…….4 </w:t>
                </w:r>
              </w:p>
              <w:p w14:paraId="42EB647F" w14:textId="77777777" w:rsidR="008D5E3D" w:rsidRPr="00E07642" w:rsidRDefault="008D5E3D" w:rsidP="008D5E3D">
                <w:pPr>
                  <w:pStyle w:val="TableOfContent"/>
                </w:pPr>
                <w:r w:rsidRPr="00E07642">
                  <w:t>Discussion …………..……..….….……..…….…….5 </w:t>
                </w:r>
              </w:p>
              <w:p w14:paraId="5B7B3E97" w14:textId="77777777" w:rsidR="009A38E6" w:rsidRDefault="008D5E3D" w:rsidP="008D5E3D">
                <w:pPr>
                  <w:pStyle w:val="TableOfContent"/>
                </w:pPr>
                <w:r w:rsidRPr="00E07642">
                  <w:t>Results ..………..…....……..….….…..……….…….6 </w:t>
                </w:r>
              </w:p>
            </w:sdtContent>
          </w:sdt>
          <w:p w14:paraId="221D1A9F" w14:textId="77777777" w:rsidR="00AA059E" w:rsidRDefault="009A38E6" w:rsidP="008D5E3D">
            <w:pPr>
              <w:pStyle w:val="TableOfContent"/>
            </w:pPr>
            <w:r>
              <w:t xml:space="preserve"> </w:t>
            </w:r>
          </w:p>
        </w:tc>
        <w:tc>
          <w:tcPr>
            <w:tcW w:w="797" w:type="dxa"/>
          </w:tcPr>
          <w:p w14:paraId="51931197" w14:textId="77777777" w:rsidR="00AA059E" w:rsidRDefault="00AA059E" w:rsidP="004218DE"/>
        </w:tc>
      </w:tr>
    </w:tbl>
    <w:p w14:paraId="0923B53D" w14:textId="77777777" w:rsidR="00AA059E" w:rsidRDefault="00AA059E" w:rsidP="00234F18">
      <w:r>
        <w:rPr>
          <w:noProof/>
          <w:lang w:val="en-AU" w:eastAsia="en-AU"/>
        </w:rPr>
        <w:drawing>
          <wp:anchor distT="0" distB="0" distL="114300" distR="114300" simplePos="0" relativeHeight="251685888" behindDoc="1" locked="1" layoutInCell="1" allowOverlap="1" wp14:anchorId="6DA90495" wp14:editId="0821C184">
            <wp:simplePos x="0" y="0"/>
            <wp:positionH relativeFrom="column">
              <wp:posOffset>-454660</wp:posOffset>
            </wp:positionH>
            <wp:positionV relativeFrom="paragraph">
              <wp:posOffset>-9368790</wp:posOffset>
            </wp:positionV>
            <wp:extent cx="2761488" cy="10085832"/>
            <wp:effectExtent l="0" t="0" r="1270" b="0"/>
            <wp:wrapNone/>
            <wp:docPr id="7" name="Picture 7" descr="Beakers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eakers on a tabl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761488" cy="100858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EC93B1" w14:textId="77777777" w:rsidR="00AA059E" w:rsidRDefault="00AA059E" w:rsidP="00234F18">
      <w:pPr>
        <w:sectPr w:rsidR="00AA059E"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67B7E166" w14:textId="77777777" w:rsidTr="00AA059E">
        <w:trPr>
          <w:trHeight w:val="1799"/>
        </w:trPr>
        <w:tc>
          <w:tcPr>
            <w:tcW w:w="8626" w:type="dxa"/>
          </w:tcPr>
          <w:p w14:paraId="43EABF6C" w14:textId="77777777" w:rsidR="00AA059E" w:rsidRPr="00BE5602" w:rsidRDefault="00D00BBA" w:rsidP="008D5E3D">
            <w:pPr>
              <w:pStyle w:val="Heading1"/>
            </w:pPr>
            <w:sdt>
              <w:sdtPr>
                <w:id w:val="1861083668"/>
                <w:placeholder>
                  <w:docPart w:val="1A6027858D304182B66C87F8CFE1D0F0"/>
                </w:placeholder>
                <w:temporary/>
                <w:showingPlcHdr/>
                <w15:appearance w15:val="hidden"/>
              </w:sdtPr>
              <w:sdtEndPr/>
              <w:sdtContent>
                <w:r w:rsidR="008D5E3D" w:rsidRPr="00FD7CA0">
                  <w:t>INTRODUCTION</w:t>
                </w:r>
              </w:sdtContent>
            </w:sdt>
          </w:p>
        </w:tc>
        <w:tc>
          <w:tcPr>
            <w:tcW w:w="2894" w:type="dxa"/>
            <w:gridSpan w:val="2"/>
          </w:tcPr>
          <w:p w14:paraId="1FBE6F13"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87936" behindDoc="1" locked="1" layoutInCell="1" allowOverlap="1" wp14:anchorId="1209A253" wp14:editId="16A4F491">
                  <wp:simplePos x="5930900" y="406400"/>
                  <wp:positionH relativeFrom="margin">
                    <wp:align>left</wp:align>
                  </wp:positionH>
                  <wp:positionV relativeFrom="margin">
                    <wp:align>bottom</wp:align>
                  </wp:positionV>
                  <wp:extent cx="1839600" cy="1144800"/>
                  <wp:effectExtent l="0" t="0" r="8255" b="0"/>
                  <wp:wrapNone/>
                  <wp:docPr id="908" name="Picture 9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908">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3E1BAC4A" w14:textId="77777777" w:rsidTr="00AA059E">
        <w:trPr>
          <w:trHeight w:val="5806"/>
        </w:trPr>
        <w:tc>
          <w:tcPr>
            <w:tcW w:w="10793" w:type="dxa"/>
            <w:gridSpan w:val="2"/>
          </w:tcPr>
          <w:p w14:paraId="144EFA6C" w14:textId="1CC5A498" w:rsidR="00AA059E" w:rsidRDefault="00AA059E" w:rsidP="004218DE"/>
          <w:p w14:paraId="34E9B815" w14:textId="79E63E75" w:rsidR="00AA059E" w:rsidRDefault="007F05FD" w:rsidP="007F05FD">
            <w:pPr>
              <w:spacing w:line="276" w:lineRule="auto"/>
            </w:pPr>
            <w:r>
              <w:t>This project focuses on an AI model that can differentiate two different protein famil</w:t>
            </w:r>
            <w:r w:rsidR="004F54B6">
              <w:t>ie</w:t>
            </w:r>
            <w:r>
              <w:t>s based on the occurrence of amino acids in the protein sequences. The two proteins that will be studied in this assignment are of the non-ribosomal peptide synthase (NRPS) family and of the polyketide synthase (PKS) family.</w:t>
            </w:r>
          </w:p>
          <w:p w14:paraId="3BA1A38E" w14:textId="188EAE4B" w:rsidR="007F05FD" w:rsidRDefault="007F05FD" w:rsidP="007F05FD">
            <w:pPr>
              <w:spacing w:line="276" w:lineRule="auto"/>
            </w:pPr>
          </w:p>
          <w:p w14:paraId="3F49C8E1" w14:textId="4319B6B0" w:rsidR="004F54B6" w:rsidRDefault="00CB74F9" w:rsidP="004F54B6">
            <w:pPr>
              <w:spacing w:line="276" w:lineRule="auto"/>
            </w:pPr>
            <w:r>
              <w:rPr>
                <w:noProof/>
              </w:rPr>
              <mc:AlternateContent>
                <mc:Choice Requires="wps">
                  <w:drawing>
                    <wp:anchor distT="0" distB="0" distL="114300" distR="114300" simplePos="0" relativeHeight="251698176" behindDoc="0" locked="0" layoutInCell="1" allowOverlap="1" wp14:anchorId="7FE86D0E" wp14:editId="0EABD757">
                      <wp:simplePos x="0" y="0"/>
                      <wp:positionH relativeFrom="margin">
                        <wp:posOffset>4973320</wp:posOffset>
                      </wp:positionH>
                      <wp:positionV relativeFrom="margin">
                        <wp:posOffset>1310446</wp:posOffset>
                      </wp:positionV>
                      <wp:extent cx="1875790" cy="58039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75790" cy="580390"/>
                              </a:xfrm>
                              <a:prstGeom prst="rect">
                                <a:avLst/>
                              </a:prstGeom>
                              <a:noFill/>
                              <a:ln w="6350">
                                <a:noFill/>
                              </a:ln>
                            </wps:spPr>
                            <wps:txbx>
                              <w:txbxContent>
                                <w:p w14:paraId="662E77F5" w14:textId="77777777" w:rsidR="00CB74F9" w:rsidRDefault="00CB74F9" w:rsidP="00CB74F9">
                                  <w:pPr>
                                    <w:pStyle w:val="Caption"/>
                                    <w:keepNext/>
                                  </w:pPr>
                                  <w:bookmarkStart w:id="0" w:name="_Ref94973063"/>
                                  <w:r w:rsidRPr="004F54B6">
                                    <w:t xml:space="preserve">Table </w:t>
                                  </w:r>
                                  <w:r w:rsidRPr="004F54B6">
                                    <w:fldChar w:fldCharType="begin"/>
                                  </w:r>
                                  <w:r w:rsidRPr="004F54B6">
                                    <w:instrText xml:space="preserve"> SEQ Table \* ARABIC </w:instrText>
                                  </w:r>
                                  <w:r w:rsidRPr="004F54B6">
                                    <w:fldChar w:fldCharType="separate"/>
                                  </w:r>
                                  <w:r w:rsidRPr="004F54B6">
                                    <w:t>1</w:t>
                                  </w:r>
                                  <w:r w:rsidRPr="004F54B6">
                                    <w:fldChar w:fldCharType="end"/>
                                  </w:r>
                                  <w:r w:rsidRPr="004F54B6">
                                    <w:t>: an overview of the 20 basic amino acids with their one-letter abbreviation</w:t>
                                  </w:r>
                                </w:p>
                                <w:p w14:paraId="1FBCD882" w14:textId="77777777" w:rsidR="004F54B6" w:rsidRDefault="004F54B6"/>
                                <w:tbl>
                                  <w:tblPr>
                                    <w:tblStyle w:val="TableGrid"/>
                                    <w:tblW w:w="2928" w:type="dxa"/>
                                    <w:tblInd w:w="-5" w:type="dxa"/>
                                    <w:tblLayout w:type="fixed"/>
                                    <w:tblLook w:val="04A0" w:firstRow="1" w:lastRow="0" w:firstColumn="1" w:lastColumn="0" w:noHBand="0" w:noVBand="1"/>
                                  </w:tblPr>
                                  <w:tblGrid>
                                    <w:gridCol w:w="1595"/>
                                    <w:gridCol w:w="1333"/>
                                  </w:tblGrid>
                                  <w:tr w:rsidR="00DE4A8A" w14:paraId="1FE609B5" w14:textId="77777777" w:rsidTr="00DE4A8A">
                                    <w:trPr>
                                      <w:trHeight w:val="646"/>
                                    </w:trPr>
                                    <w:tc>
                                      <w:tcPr>
                                        <w:tcW w:w="1595" w:type="dxa"/>
                                      </w:tcPr>
                                      <w:p w14:paraId="5C415562" w14:textId="77777777" w:rsidR="00DE4A8A" w:rsidRDefault="00DE4A8A" w:rsidP="00DE4A8A">
                                        <w:pPr>
                                          <w:spacing w:line="360" w:lineRule="auto"/>
                                        </w:pPr>
                                        <w:r w:rsidRPr="007F05FD">
                                          <w:rPr>
                                            <w:rFonts w:ascii="Calibri Light" w:hAnsi="Calibri Light" w:cs="Calibri Light"/>
                                            <w:b/>
                                            <w:bCs/>
                                            <w:sz w:val="16"/>
                                            <w:szCs w:val="16"/>
                                          </w:rPr>
                                          <w:t>Amino acid</w:t>
                                        </w:r>
                                      </w:p>
                                    </w:tc>
                                    <w:tc>
                                      <w:tcPr>
                                        <w:tcW w:w="1333" w:type="dxa"/>
                                      </w:tcPr>
                                      <w:p w14:paraId="51756665" w14:textId="77777777" w:rsidR="00DE4A8A" w:rsidRDefault="00DE4A8A" w:rsidP="00DE4A8A">
                                        <w:pPr>
                                          <w:spacing w:line="360" w:lineRule="auto"/>
                                        </w:pPr>
                                        <w:r w:rsidRPr="007F05FD">
                                          <w:rPr>
                                            <w:rFonts w:ascii="Calibri Light" w:hAnsi="Calibri Light" w:cs="Calibri Light"/>
                                            <w:b/>
                                            <w:bCs/>
                                            <w:sz w:val="16"/>
                                            <w:szCs w:val="16"/>
                                          </w:rPr>
                                          <w:t>Single letter abbreviation</w:t>
                                        </w:r>
                                      </w:p>
                                    </w:tc>
                                  </w:tr>
                                  <w:tr w:rsidR="00DE4A8A" w14:paraId="17B63E07" w14:textId="77777777" w:rsidTr="00DE4A8A">
                                    <w:trPr>
                                      <w:trHeight w:val="323"/>
                                    </w:trPr>
                                    <w:tc>
                                      <w:tcPr>
                                        <w:tcW w:w="1595" w:type="dxa"/>
                                      </w:tcPr>
                                      <w:p w14:paraId="570F3680"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Alanine</w:t>
                                        </w:r>
                                      </w:p>
                                    </w:tc>
                                    <w:tc>
                                      <w:tcPr>
                                        <w:tcW w:w="1333" w:type="dxa"/>
                                      </w:tcPr>
                                      <w:p w14:paraId="7DAAACD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w:t>
                                        </w:r>
                                      </w:p>
                                    </w:tc>
                                  </w:tr>
                                  <w:tr w:rsidR="00DE4A8A" w14:paraId="2EE2B7B8" w14:textId="77777777" w:rsidTr="00DE4A8A">
                                    <w:trPr>
                                      <w:trHeight w:val="323"/>
                                    </w:trPr>
                                    <w:tc>
                                      <w:tcPr>
                                        <w:tcW w:w="1595" w:type="dxa"/>
                                      </w:tcPr>
                                      <w:p w14:paraId="45765EB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Arginine</w:t>
                                        </w:r>
                                      </w:p>
                                    </w:tc>
                                    <w:tc>
                                      <w:tcPr>
                                        <w:tcW w:w="1333" w:type="dxa"/>
                                      </w:tcPr>
                                      <w:p w14:paraId="691D94C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R</w:t>
                                        </w:r>
                                      </w:p>
                                    </w:tc>
                                  </w:tr>
                                  <w:tr w:rsidR="00DE4A8A" w14:paraId="377EB2C3" w14:textId="77777777" w:rsidTr="00DE4A8A">
                                    <w:trPr>
                                      <w:trHeight w:val="323"/>
                                    </w:trPr>
                                    <w:tc>
                                      <w:tcPr>
                                        <w:tcW w:w="1595" w:type="dxa"/>
                                      </w:tcPr>
                                      <w:p w14:paraId="4AAEE49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Asparagine</w:t>
                                        </w:r>
                                      </w:p>
                                    </w:tc>
                                    <w:tc>
                                      <w:tcPr>
                                        <w:tcW w:w="1333" w:type="dxa"/>
                                      </w:tcPr>
                                      <w:p w14:paraId="32851B8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N</w:t>
                                        </w:r>
                                      </w:p>
                                    </w:tc>
                                  </w:tr>
                                  <w:tr w:rsidR="00DE4A8A" w14:paraId="42FE3EDA" w14:textId="77777777" w:rsidTr="00DE4A8A">
                                    <w:trPr>
                                      <w:trHeight w:val="323"/>
                                    </w:trPr>
                                    <w:tc>
                                      <w:tcPr>
                                        <w:tcW w:w="1595" w:type="dxa"/>
                                      </w:tcPr>
                                      <w:p w14:paraId="129CA1B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Aspartic acid</w:t>
                                        </w:r>
                                      </w:p>
                                    </w:tc>
                                    <w:tc>
                                      <w:tcPr>
                                        <w:tcW w:w="1333" w:type="dxa"/>
                                      </w:tcPr>
                                      <w:p w14:paraId="1DF45F7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D</w:t>
                                        </w:r>
                                      </w:p>
                                    </w:tc>
                                  </w:tr>
                                  <w:tr w:rsidR="00DE4A8A" w14:paraId="4F7C53C5" w14:textId="77777777" w:rsidTr="00DE4A8A">
                                    <w:trPr>
                                      <w:trHeight w:val="323"/>
                                    </w:trPr>
                                    <w:tc>
                                      <w:tcPr>
                                        <w:tcW w:w="1595" w:type="dxa"/>
                                      </w:tcPr>
                                      <w:p w14:paraId="2EBE120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Cysteine</w:t>
                                        </w:r>
                                      </w:p>
                                    </w:tc>
                                    <w:tc>
                                      <w:tcPr>
                                        <w:tcW w:w="1333" w:type="dxa"/>
                                      </w:tcPr>
                                      <w:p w14:paraId="4CC57DE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w:t>
                                        </w:r>
                                      </w:p>
                                    </w:tc>
                                  </w:tr>
                                  <w:tr w:rsidR="00DE4A8A" w14:paraId="49AB16A3" w14:textId="77777777" w:rsidTr="00DE4A8A">
                                    <w:trPr>
                                      <w:trHeight w:val="323"/>
                                    </w:trPr>
                                    <w:tc>
                                      <w:tcPr>
                                        <w:tcW w:w="1595" w:type="dxa"/>
                                      </w:tcPr>
                                      <w:p w14:paraId="6FA69DA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Glutamine</w:t>
                                        </w:r>
                                      </w:p>
                                    </w:tc>
                                    <w:tc>
                                      <w:tcPr>
                                        <w:tcW w:w="1333" w:type="dxa"/>
                                      </w:tcPr>
                                      <w:p w14:paraId="65FA2D5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Q</w:t>
                                        </w:r>
                                      </w:p>
                                    </w:tc>
                                  </w:tr>
                                  <w:tr w:rsidR="00DE4A8A" w14:paraId="73BFC848" w14:textId="77777777" w:rsidTr="00DE4A8A">
                                    <w:trPr>
                                      <w:trHeight w:val="323"/>
                                    </w:trPr>
                                    <w:tc>
                                      <w:tcPr>
                                        <w:tcW w:w="1595" w:type="dxa"/>
                                      </w:tcPr>
                                      <w:p w14:paraId="43903A7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Glutamic acid</w:t>
                                        </w:r>
                                      </w:p>
                                    </w:tc>
                                    <w:tc>
                                      <w:tcPr>
                                        <w:tcW w:w="1333" w:type="dxa"/>
                                      </w:tcPr>
                                      <w:p w14:paraId="0F20ADF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E</w:t>
                                        </w:r>
                                      </w:p>
                                    </w:tc>
                                  </w:tr>
                                  <w:tr w:rsidR="00DE4A8A" w14:paraId="79D63106" w14:textId="77777777" w:rsidTr="00DE4A8A">
                                    <w:trPr>
                                      <w:trHeight w:val="323"/>
                                    </w:trPr>
                                    <w:tc>
                                      <w:tcPr>
                                        <w:tcW w:w="1595" w:type="dxa"/>
                                      </w:tcPr>
                                      <w:p w14:paraId="1F735849"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Glycine</w:t>
                                        </w:r>
                                      </w:p>
                                    </w:tc>
                                    <w:tc>
                                      <w:tcPr>
                                        <w:tcW w:w="1333" w:type="dxa"/>
                                      </w:tcPr>
                                      <w:p w14:paraId="270EB22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w:t>
                                        </w:r>
                                      </w:p>
                                    </w:tc>
                                  </w:tr>
                                  <w:tr w:rsidR="00DE4A8A" w14:paraId="756127F9" w14:textId="77777777" w:rsidTr="00DE4A8A">
                                    <w:trPr>
                                      <w:trHeight w:val="323"/>
                                    </w:trPr>
                                    <w:tc>
                                      <w:tcPr>
                                        <w:tcW w:w="1595" w:type="dxa"/>
                                      </w:tcPr>
                                      <w:p w14:paraId="2923BAB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Histidine</w:t>
                                        </w:r>
                                      </w:p>
                                    </w:tc>
                                    <w:tc>
                                      <w:tcPr>
                                        <w:tcW w:w="1333" w:type="dxa"/>
                                      </w:tcPr>
                                      <w:p w14:paraId="5ABF3BA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w:t>
                                        </w:r>
                                      </w:p>
                                    </w:tc>
                                  </w:tr>
                                  <w:tr w:rsidR="00DE4A8A" w14:paraId="378A52CE" w14:textId="77777777" w:rsidTr="00DE4A8A">
                                    <w:trPr>
                                      <w:trHeight w:val="323"/>
                                    </w:trPr>
                                    <w:tc>
                                      <w:tcPr>
                                        <w:tcW w:w="1595" w:type="dxa"/>
                                      </w:tcPr>
                                      <w:p w14:paraId="2B476A47"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Isoleucine</w:t>
                                        </w:r>
                                      </w:p>
                                    </w:tc>
                                    <w:tc>
                                      <w:tcPr>
                                        <w:tcW w:w="1333" w:type="dxa"/>
                                      </w:tcPr>
                                      <w:p w14:paraId="6DC4F22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w:t>
                                        </w:r>
                                      </w:p>
                                    </w:tc>
                                  </w:tr>
                                  <w:tr w:rsidR="00DE4A8A" w14:paraId="29B89552" w14:textId="77777777" w:rsidTr="00DE4A8A">
                                    <w:trPr>
                                      <w:trHeight w:val="323"/>
                                    </w:trPr>
                                    <w:tc>
                                      <w:tcPr>
                                        <w:tcW w:w="1595" w:type="dxa"/>
                                      </w:tcPr>
                                      <w:p w14:paraId="509768E6"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Leucine</w:t>
                                        </w:r>
                                      </w:p>
                                    </w:tc>
                                    <w:tc>
                                      <w:tcPr>
                                        <w:tcW w:w="1333" w:type="dxa"/>
                                      </w:tcPr>
                                      <w:p w14:paraId="5BA02502"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w:t>
                                        </w:r>
                                      </w:p>
                                    </w:tc>
                                  </w:tr>
                                  <w:tr w:rsidR="00DE4A8A" w14:paraId="32C3135A" w14:textId="77777777" w:rsidTr="00DE4A8A">
                                    <w:trPr>
                                      <w:trHeight w:val="323"/>
                                    </w:trPr>
                                    <w:tc>
                                      <w:tcPr>
                                        <w:tcW w:w="1595" w:type="dxa"/>
                                      </w:tcPr>
                                      <w:p w14:paraId="29452B3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Lysine</w:t>
                                        </w:r>
                                      </w:p>
                                    </w:tc>
                                    <w:tc>
                                      <w:tcPr>
                                        <w:tcW w:w="1333" w:type="dxa"/>
                                      </w:tcPr>
                                      <w:p w14:paraId="5D983200"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K</w:t>
                                        </w:r>
                                      </w:p>
                                    </w:tc>
                                  </w:tr>
                                  <w:tr w:rsidR="00DE4A8A" w14:paraId="17E620C7" w14:textId="77777777" w:rsidTr="00DE4A8A">
                                    <w:trPr>
                                      <w:trHeight w:val="323"/>
                                    </w:trPr>
                                    <w:tc>
                                      <w:tcPr>
                                        <w:tcW w:w="1595" w:type="dxa"/>
                                      </w:tcPr>
                                      <w:p w14:paraId="00CA260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Methionine</w:t>
                                        </w:r>
                                      </w:p>
                                    </w:tc>
                                    <w:tc>
                                      <w:tcPr>
                                        <w:tcW w:w="1333" w:type="dxa"/>
                                      </w:tcPr>
                                      <w:p w14:paraId="6620EB0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w:t>
                                        </w:r>
                                      </w:p>
                                    </w:tc>
                                  </w:tr>
                                  <w:tr w:rsidR="00DE4A8A" w14:paraId="548CC1A2" w14:textId="77777777" w:rsidTr="00DE4A8A">
                                    <w:trPr>
                                      <w:trHeight w:val="323"/>
                                    </w:trPr>
                                    <w:tc>
                                      <w:tcPr>
                                        <w:tcW w:w="1595" w:type="dxa"/>
                                      </w:tcPr>
                                      <w:p w14:paraId="72842312"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Phenylalanine</w:t>
                                        </w:r>
                                      </w:p>
                                    </w:tc>
                                    <w:tc>
                                      <w:tcPr>
                                        <w:tcW w:w="1333" w:type="dxa"/>
                                      </w:tcPr>
                                      <w:p w14:paraId="52424CE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F</w:t>
                                        </w:r>
                                      </w:p>
                                    </w:tc>
                                  </w:tr>
                                  <w:tr w:rsidR="00DE4A8A" w14:paraId="768CD027" w14:textId="77777777" w:rsidTr="00DE4A8A">
                                    <w:trPr>
                                      <w:trHeight w:val="323"/>
                                    </w:trPr>
                                    <w:tc>
                                      <w:tcPr>
                                        <w:tcW w:w="1595" w:type="dxa"/>
                                      </w:tcPr>
                                      <w:p w14:paraId="36ED58E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Proline</w:t>
                                        </w:r>
                                      </w:p>
                                    </w:tc>
                                    <w:tc>
                                      <w:tcPr>
                                        <w:tcW w:w="1333" w:type="dxa"/>
                                      </w:tcPr>
                                      <w:p w14:paraId="4A77F207"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w:t>
                                        </w:r>
                                      </w:p>
                                    </w:tc>
                                  </w:tr>
                                  <w:tr w:rsidR="00DE4A8A" w14:paraId="789DCCC6" w14:textId="77777777" w:rsidTr="00DE4A8A">
                                    <w:trPr>
                                      <w:trHeight w:val="323"/>
                                    </w:trPr>
                                    <w:tc>
                                      <w:tcPr>
                                        <w:tcW w:w="1595" w:type="dxa"/>
                                      </w:tcPr>
                                      <w:p w14:paraId="131A71A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Serine</w:t>
                                        </w:r>
                                      </w:p>
                                    </w:tc>
                                    <w:tc>
                                      <w:tcPr>
                                        <w:tcW w:w="1333" w:type="dxa"/>
                                      </w:tcPr>
                                      <w:p w14:paraId="78874638"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w:t>
                                        </w:r>
                                      </w:p>
                                    </w:tc>
                                  </w:tr>
                                  <w:tr w:rsidR="00DE4A8A" w14:paraId="75BF4C5F" w14:textId="77777777" w:rsidTr="00DE4A8A">
                                    <w:trPr>
                                      <w:trHeight w:val="323"/>
                                    </w:trPr>
                                    <w:tc>
                                      <w:tcPr>
                                        <w:tcW w:w="1595" w:type="dxa"/>
                                      </w:tcPr>
                                      <w:p w14:paraId="58C5C0A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Threonine</w:t>
                                        </w:r>
                                      </w:p>
                                    </w:tc>
                                    <w:tc>
                                      <w:tcPr>
                                        <w:tcW w:w="1333" w:type="dxa"/>
                                      </w:tcPr>
                                      <w:p w14:paraId="357C1F08"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w:t>
                                        </w:r>
                                      </w:p>
                                    </w:tc>
                                  </w:tr>
                                  <w:tr w:rsidR="00DE4A8A" w14:paraId="333CC914" w14:textId="77777777" w:rsidTr="00DE4A8A">
                                    <w:trPr>
                                      <w:trHeight w:val="323"/>
                                    </w:trPr>
                                    <w:tc>
                                      <w:tcPr>
                                        <w:tcW w:w="1595" w:type="dxa"/>
                                      </w:tcPr>
                                      <w:p w14:paraId="46E1C9E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Tryptophan</w:t>
                                        </w:r>
                                      </w:p>
                                    </w:tc>
                                    <w:tc>
                                      <w:tcPr>
                                        <w:tcW w:w="1333" w:type="dxa"/>
                                      </w:tcPr>
                                      <w:p w14:paraId="5F0A8FD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W</w:t>
                                        </w:r>
                                      </w:p>
                                    </w:tc>
                                  </w:tr>
                                  <w:tr w:rsidR="00DE4A8A" w14:paraId="22831252" w14:textId="77777777" w:rsidTr="00DE4A8A">
                                    <w:trPr>
                                      <w:trHeight w:val="323"/>
                                    </w:trPr>
                                    <w:tc>
                                      <w:tcPr>
                                        <w:tcW w:w="1595" w:type="dxa"/>
                                      </w:tcPr>
                                      <w:p w14:paraId="3DFAD0E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Tyrosine</w:t>
                                        </w:r>
                                      </w:p>
                                    </w:tc>
                                    <w:tc>
                                      <w:tcPr>
                                        <w:tcW w:w="1333" w:type="dxa"/>
                                      </w:tcPr>
                                      <w:p w14:paraId="5A2D9A3E"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Y</w:t>
                                        </w:r>
                                      </w:p>
                                    </w:tc>
                                  </w:tr>
                                  <w:tr w:rsidR="00DE4A8A" w14:paraId="04C36879" w14:textId="77777777" w:rsidTr="00DE4A8A">
                                    <w:trPr>
                                      <w:trHeight w:val="323"/>
                                    </w:trPr>
                                    <w:tc>
                                      <w:tcPr>
                                        <w:tcW w:w="1595" w:type="dxa"/>
                                      </w:tcPr>
                                      <w:p w14:paraId="1962867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Valine</w:t>
                                        </w:r>
                                      </w:p>
                                    </w:tc>
                                    <w:tc>
                                      <w:tcPr>
                                        <w:tcW w:w="1333" w:type="dxa"/>
                                      </w:tcPr>
                                      <w:p w14:paraId="73CC6EC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w:t>
                                        </w:r>
                                      </w:p>
                                    </w:tc>
                                  </w:tr>
                                </w:tbl>
                                <w:p w14:paraId="5E47BB92" w14:textId="578B8DD9" w:rsidR="00CB74F9" w:rsidRDefault="00DE4A8A" w:rsidP="00CB74F9">
                                  <w:pPr>
                                    <w:pStyle w:val="Caption"/>
                                    <w:keepNext/>
                                  </w:pPr>
                                  <w:r w:rsidRPr="004F54B6">
                                    <w:t xml:space="preserve"> </w:t>
                                  </w:r>
                                  <w:r w:rsidR="00CB74F9" w:rsidRPr="004F54B6">
                                    <w:t xml:space="preserve">Table </w:t>
                                  </w:r>
                                  <w:r w:rsidR="00CB74F9" w:rsidRPr="004F54B6">
                                    <w:fldChar w:fldCharType="begin"/>
                                  </w:r>
                                  <w:r w:rsidR="00CB74F9" w:rsidRPr="004F54B6">
                                    <w:instrText xml:space="preserve"> SEQ Table \* ARABIC </w:instrText>
                                  </w:r>
                                  <w:r w:rsidR="00CB74F9" w:rsidRPr="004F54B6">
                                    <w:fldChar w:fldCharType="separate"/>
                                  </w:r>
                                  <w:r w:rsidR="00CB74F9" w:rsidRPr="004F54B6">
                                    <w:t>1</w:t>
                                  </w:r>
                                  <w:r w:rsidR="00CB74F9" w:rsidRPr="004F54B6">
                                    <w:fldChar w:fldCharType="end"/>
                                  </w:r>
                                  <w:bookmarkEnd w:id="0"/>
                                  <w:r w:rsidR="00CB74F9" w:rsidRPr="004F54B6">
                                    <w:t>: an overview of the 20 basic amino acids with their one-letter abbreviation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86D0E" id="_x0000_t202" coordsize="21600,21600" o:spt="202" path="m,l,21600r21600,l21600,xe">
                      <v:stroke joinstyle="miter"/>
                      <v:path gradientshapeok="t" o:connecttype="rect"/>
                    </v:shapetype>
                    <v:shape id="Text Box 3" o:spid="_x0000_s1026" type="#_x0000_t202" style="position:absolute;margin-left:391.6pt;margin-top:103.2pt;width:147.7pt;height:45.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" filled="f" stroked="f" strokeweight=".5pt">
                      <v:textbox>
                        <w:txbxContent>
                          <w:p w14:paraId="662E77F5" w14:textId="77777777" w:rsidR="00CB74F9" w:rsidRDefault="00CB74F9" w:rsidP="00CB74F9">
                            <w:pPr>
                              <w:pStyle w:val="Caption"/>
                              <w:keepNext/>
                            </w:pPr>
                            <w:bookmarkStart w:id="1" w:name="_Ref94973063"/>
                            <w:r w:rsidRPr="004F54B6">
                              <w:t xml:space="preserve">Table </w:t>
                            </w:r>
                            <w:r w:rsidRPr="004F54B6">
                              <w:fldChar w:fldCharType="begin"/>
                            </w:r>
                            <w:r w:rsidRPr="004F54B6">
                              <w:instrText xml:space="preserve"> SEQ Table \* ARABIC </w:instrText>
                            </w:r>
                            <w:r w:rsidRPr="004F54B6">
                              <w:fldChar w:fldCharType="separate"/>
                            </w:r>
                            <w:r w:rsidRPr="004F54B6">
                              <w:t>1</w:t>
                            </w:r>
                            <w:r w:rsidRPr="004F54B6">
                              <w:fldChar w:fldCharType="end"/>
                            </w:r>
                            <w:r w:rsidRPr="004F54B6">
                              <w:t>: an overview of the 20 basic amino acids with their one-letter abbreviation</w:t>
                            </w:r>
                          </w:p>
                          <w:p w14:paraId="1FBCD882" w14:textId="77777777" w:rsidR="004F54B6" w:rsidRDefault="004F54B6"/>
                          <w:tbl>
                            <w:tblPr>
                              <w:tblStyle w:val="TableGrid"/>
                              <w:tblW w:w="2928" w:type="dxa"/>
                              <w:tblInd w:w="-5" w:type="dxa"/>
                              <w:tblLayout w:type="fixed"/>
                              <w:tblLook w:val="04A0" w:firstRow="1" w:lastRow="0" w:firstColumn="1" w:lastColumn="0" w:noHBand="0" w:noVBand="1"/>
                            </w:tblPr>
                            <w:tblGrid>
                              <w:gridCol w:w="1595"/>
                              <w:gridCol w:w="1333"/>
                            </w:tblGrid>
                            <w:tr w:rsidR="00DE4A8A" w14:paraId="1FE609B5" w14:textId="77777777" w:rsidTr="00DE4A8A">
                              <w:trPr>
                                <w:trHeight w:val="646"/>
                              </w:trPr>
                              <w:tc>
                                <w:tcPr>
                                  <w:tcW w:w="1595" w:type="dxa"/>
                                </w:tcPr>
                                <w:p w14:paraId="5C415562" w14:textId="77777777" w:rsidR="00DE4A8A" w:rsidRDefault="00DE4A8A" w:rsidP="00DE4A8A">
                                  <w:pPr>
                                    <w:spacing w:line="360" w:lineRule="auto"/>
                                  </w:pPr>
                                  <w:r w:rsidRPr="007F05FD">
                                    <w:rPr>
                                      <w:rFonts w:ascii="Calibri Light" w:hAnsi="Calibri Light" w:cs="Calibri Light"/>
                                      <w:b/>
                                      <w:bCs/>
                                      <w:sz w:val="16"/>
                                      <w:szCs w:val="16"/>
                                    </w:rPr>
                                    <w:t>Amino acid</w:t>
                                  </w:r>
                                </w:p>
                              </w:tc>
                              <w:tc>
                                <w:tcPr>
                                  <w:tcW w:w="1333" w:type="dxa"/>
                                </w:tcPr>
                                <w:p w14:paraId="51756665" w14:textId="77777777" w:rsidR="00DE4A8A" w:rsidRDefault="00DE4A8A" w:rsidP="00DE4A8A">
                                  <w:pPr>
                                    <w:spacing w:line="360" w:lineRule="auto"/>
                                  </w:pPr>
                                  <w:r w:rsidRPr="007F05FD">
                                    <w:rPr>
                                      <w:rFonts w:ascii="Calibri Light" w:hAnsi="Calibri Light" w:cs="Calibri Light"/>
                                      <w:b/>
                                      <w:bCs/>
                                      <w:sz w:val="16"/>
                                      <w:szCs w:val="16"/>
                                    </w:rPr>
                                    <w:t>Single letter abbreviation</w:t>
                                  </w:r>
                                </w:p>
                              </w:tc>
                            </w:tr>
                            <w:tr w:rsidR="00DE4A8A" w14:paraId="17B63E07" w14:textId="77777777" w:rsidTr="00DE4A8A">
                              <w:trPr>
                                <w:trHeight w:val="323"/>
                              </w:trPr>
                              <w:tc>
                                <w:tcPr>
                                  <w:tcW w:w="1595" w:type="dxa"/>
                                </w:tcPr>
                                <w:p w14:paraId="570F3680"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Alanine</w:t>
                                  </w:r>
                                </w:p>
                              </w:tc>
                              <w:tc>
                                <w:tcPr>
                                  <w:tcW w:w="1333" w:type="dxa"/>
                                </w:tcPr>
                                <w:p w14:paraId="7DAAACD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w:t>
                                  </w:r>
                                </w:p>
                              </w:tc>
                            </w:tr>
                            <w:tr w:rsidR="00DE4A8A" w14:paraId="2EE2B7B8" w14:textId="77777777" w:rsidTr="00DE4A8A">
                              <w:trPr>
                                <w:trHeight w:val="323"/>
                              </w:trPr>
                              <w:tc>
                                <w:tcPr>
                                  <w:tcW w:w="1595" w:type="dxa"/>
                                </w:tcPr>
                                <w:p w14:paraId="45765EB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Arginine</w:t>
                                  </w:r>
                                </w:p>
                              </w:tc>
                              <w:tc>
                                <w:tcPr>
                                  <w:tcW w:w="1333" w:type="dxa"/>
                                </w:tcPr>
                                <w:p w14:paraId="691D94C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R</w:t>
                                  </w:r>
                                </w:p>
                              </w:tc>
                            </w:tr>
                            <w:tr w:rsidR="00DE4A8A" w14:paraId="377EB2C3" w14:textId="77777777" w:rsidTr="00DE4A8A">
                              <w:trPr>
                                <w:trHeight w:val="323"/>
                              </w:trPr>
                              <w:tc>
                                <w:tcPr>
                                  <w:tcW w:w="1595" w:type="dxa"/>
                                </w:tcPr>
                                <w:p w14:paraId="4AAEE49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Asparagine</w:t>
                                  </w:r>
                                </w:p>
                              </w:tc>
                              <w:tc>
                                <w:tcPr>
                                  <w:tcW w:w="1333" w:type="dxa"/>
                                </w:tcPr>
                                <w:p w14:paraId="32851B8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N</w:t>
                                  </w:r>
                                </w:p>
                              </w:tc>
                            </w:tr>
                            <w:tr w:rsidR="00DE4A8A" w14:paraId="42FE3EDA" w14:textId="77777777" w:rsidTr="00DE4A8A">
                              <w:trPr>
                                <w:trHeight w:val="323"/>
                              </w:trPr>
                              <w:tc>
                                <w:tcPr>
                                  <w:tcW w:w="1595" w:type="dxa"/>
                                </w:tcPr>
                                <w:p w14:paraId="129CA1B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Aspartic acid</w:t>
                                  </w:r>
                                </w:p>
                              </w:tc>
                              <w:tc>
                                <w:tcPr>
                                  <w:tcW w:w="1333" w:type="dxa"/>
                                </w:tcPr>
                                <w:p w14:paraId="1DF45F7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D</w:t>
                                  </w:r>
                                </w:p>
                              </w:tc>
                            </w:tr>
                            <w:tr w:rsidR="00DE4A8A" w14:paraId="4F7C53C5" w14:textId="77777777" w:rsidTr="00DE4A8A">
                              <w:trPr>
                                <w:trHeight w:val="323"/>
                              </w:trPr>
                              <w:tc>
                                <w:tcPr>
                                  <w:tcW w:w="1595" w:type="dxa"/>
                                </w:tcPr>
                                <w:p w14:paraId="2EBE120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Cysteine</w:t>
                                  </w:r>
                                </w:p>
                              </w:tc>
                              <w:tc>
                                <w:tcPr>
                                  <w:tcW w:w="1333" w:type="dxa"/>
                                </w:tcPr>
                                <w:p w14:paraId="4CC57DE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w:t>
                                  </w:r>
                                </w:p>
                              </w:tc>
                            </w:tr>
                            <w:tr w:rsidR="00DE4A8A" w14:paraId="49AB16A3" w14:textId="77777777" w:rsidTr="00DE4A8A">
                              <w:trPr>
                                <w:trHeight w:val="323"/>
                              </w:trPr>
                              <w:tc>
                                <w:tcPr>
                                  <w:tcW w:w="1595" w:type="dxa"/>
                                </w:tcPr>
                                <w:p w14:paraId="6FA69DA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Glutamine</w:t>
                                  </w:r>
                                </w:p>
                              </w:tc>
                              <w:tc>
                                <w:tcPr>
                                  <w:tcW w:w="1333" w:type="dxa"/>
                                </w:tcPr>
                                <w:p w14:paraId="65FA2D5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Q</w:t>
                                  </w:r>
                                </w:p>
                              </w:tc>
                            </w:tr>
                            <w:tr w:rsidR="00DE4A8A" w14:paraId="73BFC848" w14:textId="77777777" w:rsidTr="00DE4A8A">
                              <w:trPr>
                                <w:trHeight w:val="323"/>
                              </w:trPr>
                              <w:tc>
                                <w:tcPr>
                                  <w:tcW w:w="1595" w:type="dxa"/>
                                </w:tcPr>
                                <w:p w14:paraId="43903A7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Glutamic acid</w:t>
                                  </w:r>
                                </w:p>
                              </w:tc>
                              <w:tc>
                                <w:tcPr>
                                  <w:tcW w:w="1333" w:type="dxa"/>
                                </w:tcPr>
                                <w:p w14:paraId="0F20ADF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E</w:t>
                                  </w:r>
                                </w:p>
                              </w:tc>
                            </w:tr>
                            <w:tr w:rsidR="00DE4A8A" w14:paraId="79D63106" w14:textId="77777777" w:rsidTr="00DE4A8A">
                              <w:trPr>
                                <w:trHeight w:val="323"/>
                              </w:trPr>
                              <w:tc>
                                <w:tcPr>
                                  <w:tcW w:w="1595" w:type="dxa"/>
                                </w:tcPr>
                                <w:p w14:paraId="1F735849"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Glycine</w:t>
                                  </w:r>
                                </w:p>
                              </w:tc>
                              <w:tc>
                                <w:tcPr>
                                  <w:tcW w:w="1333" w:type="dxa"/>
                                </w:tcPr>
                                <w:p w14:paraId="270EB22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w:t>
                                  </w:r>
                                </w:p>
                              </w:tc>
                            </w:tr>
                            <w:tr w:rsidR="00DE4A8A" w14:paraId="756127F9" w14:textId="77777777" w:rsidTr="00DE4A8A">
                              <w:trPr>
                                <w:trHeight w:val="323"/>
                              </w:trPr>
                              <w:tc>
                                <w:tcPr>
                                  <w:tcW w:w="1595" w:type="dxa"/>
                                </w:tcPr>
                                <w:p w14:paraId="2923BAB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Histidine</w:t>
                                  </w:r>
                                </w:p>
                              </w:tc>
                              <w:tc>
                                <w:tcPr>
                                  <w:tcW w:w="1333" w:type="dxa"/>
                                </w:tcPr>
                                <w:p w14:paraId="5ABF3BA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w:t>
                                  </w:r>
                                </w:p>
                              </w:tc>
                            </w:tr>
                            <w:tr w:rsidR="00DE4A8A" w14:paraId="378A52CE" w14:textId="77777777" w:rsidTr="00DE4A8A">
                              <w:trPr>
                                <w:trHeight w:val="323"/>
                              </w:trPr>
                              <w:tc>
                                <w:tcPr>
                                  <w:tcW w:w="1595" w:type="dxa"/>
                                </w:tcPr>
                                <w:p w14:paraId="2B476A47"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Isoleucine</w:t>
                                  </w:r>
                                </w:p>
                              </w:tc>
                              <w:tc>
                                <w:tcPr>
                                  <w:tcW w:w="1333" w:type="dxa"/>
                                </w:tcPr>
                                <w:p w14:paraId="6DC4F22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w:t>
                                  </w:r>
                                </w:p>
                              </w:tc>
                            </w:tr>
                            <w:tr w:rsidR="00DE4A8A" w14:paraId="29B89552" w14:textId="77777777" w:rsidTr="00DE4A8A">
                              <w:trPr>
                                <w:trHeight w:val="323"/>
                              </w:trPr>
                              <w:tc>
                                <w:tcPr>
                                  <w:tcW w:w="1595" w:type="dxa"/>
                                </w:tcPr>
                                <w:p w14:paraId="509768E6"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Leucine</w:t>
                                  </w:r>
                                </w:p>
                              </w:tc>
                              <w:tc>
                                <w:tcPr>
                                  <w:tcW w:w="1333" w:type="dxa"/>
                                </w:tcPr>
                                <w:p w14:paraId="5BA02502"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w:t>
                                  </w:r>
                                </w:p>
                              </w:tc>
                            </w:tr>
                            <w:tr w:rsidR="00DE4A8A" w14:paraId="32C3135A" w14:textId="77777777" w:rsidTr="00DE4A8A">
                              <w:trPr>
                                <w:trHeight w:val="323"/>
                              </w:trPr>
                              <w:tc>
                                <w:tcPr>
                                  <w:tcW w:w="1595" w:type="dxa"/>
                                </w:tcPr>
                                <w:p w14:paraId="29452B3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Lysine</w:t>
                                  </w:r>
                                </w:p>
                              </w:tc>
                              <w:tc>
                                <w:tcPr>
                                  <w:tcW w:w="1333" w:type="dxa"/>
                                </w:tcPr>
                                <w:p w14:paraId="5D983200"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K</w:t>
                                  </w:r>
                                </w:p>
                              </w:tc>
                            </w:tr>
                            <w:tr w:rsidR="00DE4A8A" w14:paraId="17E620C7" w14:textId="77777777" w:rsidTr="00DE4A8A">
                              <w:trPr>
                                <w:trHeight w:val="323"/>
                              </w:trPr>
                              <w:tc>
                                <w:tcPr>
                                  <w:tcW w:w="1595" w:type="dxa"/>
                                </w:tcPr>
                                <w:p w14:paraId="00CA260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Methionine</w:t>
                                  </w:r>
                                </w:p>
                              </w:tc>
                              <w:tc>
                                <w:tcPr>
                                  <w:tcW w:w="1333" w:type="dxa"/>
                                </w:tcPr>
                                <w:p w14:paraId="6620EB0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w:t>
                                  </w:r>
                                </w:p>
                              </w:tc>
                            </w:tr>
                            <w:tr w:rsidR="00DE4A8A" w14:paraId="548CC1A2" w14:textId="77777777" w:rsidTr="00DE4A8A">
                              <w:trPr>
                                <w:trHeight w:val="323"/>
                              </w:trPr>
                              <w:tc>
                                <w:tcPr>
                                  <w:tcW w:w="1595" w:type="dxa"/>
                                </w:tcPr>
                                <w:p w14:paraId="72842312"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Phenylalanine</w:t>
                                  </w:r>
                                </w:p>
                              </w:tc>
                              <w:tc>
                                <w:tcPr>
                                  <w:tcW w:w="1333" w:type="dxa"/>
                                </w:tcPr>
                                <w:p w14:paraId="52424CE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F</w:t>
                                  </w:r>
                                </w:p>
                              </w:tc>
                            </w:tr>
                            <w:tr w:rsidR="00DE4A8A" w14:paraId="768CD027" w14:textId="77777777" w:rsidTr="00DE4A8A">
                              <w:trPr>
                                <w:trHeight w:val="323"/>
                              </w:trPr>
                              <w:tc>
                                <w:tcPr>
                                  <w:tcW w:w="1595" w:type="dxa"/>
                                </w:tcPr>
                                <w:p w14:paraId="36ED58E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Proline</w:t>
                                  </w:r>
                                </w:p>
                              </w:tc>
                              <w:tc>
                                <w:tcPr>
                                  <w:tcW w:w="1333" w:type="dxa"/>
                                </w:tcPr>
                                <w:p w14:paraId="4A77F207"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w:t>
                                  </w:r>
                                </w:p>
                              </w:tc>
                            </w:tr>
                            <w:tr w:rsidR="00DE4A8A" w14:paraId="789DCCC6" w14:textId="77777777" w:rsidTr="00DE4A8A">
                              <w:trPr>
                                <w:trHeight w:val="323"/>
                              </w:trPr>
                              <w:tc>
                                <w:tcPr>
                                  <w:tcW w:w="1595" w:type="dxa"/>
                                </w:tcPr>
                                <w:p w14:paraId="131A71A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Serine</w:t>
                                  </w:r>
                                </w:p>
                              </w:tc>
                              <w:tc>
                                <w:tcPr>
                                  <w:tcW w:w="1333" w:type="dxa"/>
                                </w:tcPr>
                                <w:p w14:paraId="78874638"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w:t>
                                  </w:r>
                                </w:p>
                              </w:tc>
                            </w:tr>
                            <w:tr w:rsidR="00DE4A8A" w14:paraId="75BF4C5F" w14:textId="77777777" w:rsidTr="00DE4A8A">
                              <w:trPr>
                                <w:trHeight w:val="323"/>
                              </w:trPr>
                              <w:tc>
                                <w:tcPr>
                                  <w:tcW w:w="1595" w:type="dxa"/>
                                </w:tcPr>
                                <w:p w14:paraId="58C5C0A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Threonine</w:t>
                                  </w:r>
                                </w:p>
                              </w:tc>
                              <w:tc>
                                <w:tcPr>
                                  <w:tcW w:w="1333" w:type="dxa"/>
                                </w:tcPr>
                                <w:p w14:paraId="357C1F08"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w:t>
                                  </w:r>
                                </w:p>
                              </w:tc>
                            </w:tr>
                            <w:tr w:rsidR="00DE4A8A" w14:paraId="333CC914" w14:textId="77777777" w:rsidTr="00DE4A8A">
                              <w:trPr>
                                <w:trHeight w:val="323"/>
                              </w:trPr>
                              <w:tc>
                                <w:tcPr>
                                  <w:tcW w:w="1595" w:type="dxa"/>
                                </w:tcPr>
                                <w:p w14:paraId="46E1C9E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Tryptophan</w:t>
                                  </w:r>
                                </w:p>
                              </w:tc>
                              <w:tc>
                                <w:tcPr>
                                  <w:tcW w:w="1333" w:type="dxa"/>
                                </w:tcPr>
                                <w:p w14:paraId="5F0A8FD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W</w:t>
                                  </w:r>
                                </w:p>
                              </w:tc>
                            </w:tr>
                            <w:tr w:rsidR="00DE4A8A" w14:paraId="22831252" w14:textId="77777777" w:rsidTr="00DE4A8A">
                              <w:trPr>
                                <w:trHeight w:val="323"/>
                              </w:trPr>
                              <w:tc>
                                <w:tcPr>
                                  <w:tcW w:w="1595" w:type="dxa"/>
                                </w:tcPr>
                                <w:p w14:paraId="3DFAD0E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Tyrosine</w:t>
                                  </w:r>
                                </w:p>
                              </w:tc>
                              <w:tc>
                                <w:tcPr>
                                  <w:tcW w:w="1333" w:type="dxa"/>
                                </w:tcPr>
                                <w:p w14:paraId="5A2D9A3E"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Y</w:t>
                                  </w:r>
                                </w:p>
                              </w:tc>
                            </w:tr>
                            <w:tr w:rsidR="00DE4A8A" w14:paraId="04C36879" w14:textId="77777777" w:rsidTr="00DE4A8A">
                              <w:trPr>
                                <w:trHeight w:val="323"/>
                              </w:trPr>
                              <w:tc>
                                <w:tcPr>
                                  <w:tcW w:w="1595" w:type="dxa"/>
                                </w:tcPr>
                                <w:p w14:paraId="1962867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Valine</w:t>
                                  </w:r>
                                </w:p>
                              </w:tc>
                              <w:tc>
                                <w:tcPr>
                                  <w:tcW w:w="1333" w:type="dxa"/>
                                </w:tcPr>
                                <w:p w14:paraId="73CC6EC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w:t>
                                  </w:r>
                                </w:p>
                              </w:tc>
                            </w:tr>
                          </w:tbl>
                          <w:p w14:paraId="5E47BB92" w14:textId="578B8DD9" w:rsidR="00CB74F9" w:rsidRDefault="00DE4A8A" w:rsidP="00CB74F9">
                            <w:pPr>
                              <w:pStyle w:val="Caption"/>
                              <w:keepNext/>
                            </w:pPr>
                            <w:r w:rsidRPr="004F54B6">
                              <w:t xml:space="preserve"> </w:t>
                            </w:r>
                            <w:r w:rsidR="00CB74F9" w:rsidRPr="004F54B6">
                              <w:t xml:space="preserve">Table </w:t>
                            </w:r>
                            <w:r w:rsidR="00CB74F9" w:rsidRPr="004F54B6">
                              <w:fldChar w:fldCharType="begin"/>
                            </w:r>
                            <w:r w:rsidR="00CB74F9" w:rsidRPr="004F54B6">
                              <w:instrText xml:space="preserve"> SEQ Table \* ARABIC </w:instrText>
                            </w:r>
                            <w:r w:rsidR="00CB74F9" w:rsidRPr="004F54B6">
                              <w:fldChar w:fldCharType="separate"/>
                            </w:r>
                            <w:r w:rsidR="00CB74F9" w:rsidRPr="004F54B6">
                              <w:t>1</w:t>
                            </w:r>
                            <w:r w:rsidR="00CB74F9" w:rsidRPr="004F54B6">
                              <w:fldChar w:fldCharType="end"/>
                            </w:r>
                            <w:bookmarkEnd w:id="1"/>
                            <w:r w:rsidR="00CB74F9" w:rsidRPr="004F54B6">
                              <w:t>: an overview of the 20 basic amino acids with their one-letter abbreviation</w:t>
                            </w:r>
                          </w:p>
                        </w:txbxContent>
                      </v:textbox>
                      <w10:wrap type="square" anchorx="margin" anchory="margin"/>
                    </v:shape>
                  </w:pict>
                </mc:Fallback>
              </mc:AlternateContent>
            </w:r>
            <w:r w:rsidR="007F05FD">
              <w:t xml:space="preserve">Proteins are some of the basic building blocks of living organisms. They are </w:t>
            </w:r>
            <w:r w:rsidR="00DE4A8A">
              <w:t xml:space="preserve">in most cases </w:t>
            </w:r>
            <w:r w:rsidR="007F05FD">
              <w:t>biologically encoded by the DNA. The DNA first gets transcribed into RNA and finally is translated into proteins. Proteins consist out of 20 different amino acids each with specific properties. In bioinformatics, we write down the amino acids in a one-letter code. An example would be the amino acid valine that has the one-letter code V.</w:t>
            </w:r>
            <w:r w:rsidR="004F54B6">
              <w:t xml:space="preserve"> An overview of all basic amino acids with their letter is given in </w:t>
            </w:r>
            <w:r w:rsidR="004F54B6">
              <w:fldChar w:fldCharType="begin"/>
            </w:r>
            <w:r w:rsidR="004F54B6">
              <w:instrText xml:space="preserve"> REF _Ref94973063 \h </w:instrText>
            </w:r>
            <w:r w:rsidR="004F54B6">
              <w:fldChar w:fldCharType="separate"/>
            </w:r>
            <w:r w:rsidR="004F54B6">
              <w:t xml:space="preserve">Table </w:t>
            </w:r>
            <w:r w:rsidR="004F54B6">
              <w:rPr>
                <w:noProof/>
              </w:rPr>
              <w:t>1</w:t>
            </w:r>
            <w:r w:rsidR="004F54B6">
              <w:fldChar w:fldCharType="end"/>
            </w:r>
            <w:r w:rsidR="004F54B6">
              <w:t>.</w:t>
            </w:r>
          </w:p>
          <w:p w14:paraId="10667795" w14:textId="46063D82" w:rsidR="00CB74F9" w:rsidRDefault="00CB74F9" w:rsidP="004F54B6">
            <w:pPr>
              <w:spacing w:line="276" w:lineRule="auto"/>
            </w:pPr>
          </w:p>
          <w:tbl>
            <w:tblPr>
              <w:tblStyle w:val="TableGrid"/>
              <w:tblpPr w:leftFromText="181" w:rightFromText="181" w:vertAnchor="text" w:horzAnchor="margin" w:tblpXSpec="right" w:tblpY="1"/>
              <w:tblOverlap w:val="never"/>
              <w:tblW w:w="2928" w:type="dxa"/>
              <w:tblLayout w:type="fixed"/>
              <w:tblLook w:val="04A0" w:firstRow="1" w:lastRow="0" w:firstColumn="1" w:lastColumn="0" w:noHBand="0" w:noVBand="1"/>
            </w:tblPr>
            <w:tblGrid>
              <w:gridCol w:w="1595"/>
              <w:gridCol w:w="1333"/>
            </w:tblGrid>
            <w:tr w:rsidR="00DE4A8A" w14:paraId="5A8F811E" w14:textId="77777777" w:rsidTr="00625487">
              <w:trPr>
                <w:trHeight w:val="646"/>
              </w:trPr>
              <w:tc>
                <w:tcPr>
                  <w:tcW w:w="1595" w:type="dxa"/>
                </w:tcPr>
                <w:p w14:paraId="2F8AFC5C" w14:textId="77777777" w:rsidR="00DE4A8A" w:rsidRDefault="00DE4A8A" w:rsidP="00DE4A8A">
                  <w:pPr>
                    <w:spacing w:line="360" w:lineRule="auto"/>
                  </w:pPr>
                  <w:r w:rsidRPr="007F05FD">
                    <w:rPr>
                      <w:rFonts w:ascii="Calibri Light" w:hAnsi="Calibri Light" w:cs="Calibri Light"/>
                      <w:b/>
                      <w:bCs/>
                      <w:sz w:val="16"/>
                      <w:szCs w:val="16"/>
                    </w:rPr>
                    <w:t>Amino acid</w:t>
                  </w:r>
                </w:p>
              </w:tc>
              <w:tc>
                <w:tcPr>
                  <w:tcW w:w="1333" w:type="dxa"/>
                </w:tcPr>
                <w:p w14:paraId="020024C6" w14:textId="77777777" w:rsidR="00DE4A8A" w:rsidRDefault="00DE4A8A" w:rsidP="00DE4A8A">
                  <w:pPr>
                    <w:spacing w:line="360" w:lineRule="auto"/>
                  </w:pPr>
                  <w:r w:rsidRPr="007F05FD">
                    <w:rPr>
                      <w:rFonts w:ascii="Calibri Light" w:hAnsi="Calibri Light" w:cs="Calibri Light"/>
                      <w:b/>
                      <w:bCs/>
                      <w:sz w:val="16"/>
                      <w:szCs w:val="16"/>
                    </w:rPr>
                    <w:t>Single letter abbreviation</w:t>
                  </w:r>
                </w:p>
              </w:tc>
            </w:tr>
            <w:tr w:rsidR="00DE4A8A" w14:paraId="0ADB8A0A" w14:textId="77777777" w:rsidTr="00625487">
              <w:trPr>
                <w:trHeight w:val="323"/>
              </w:trPr>
              <w:tc>
                <w:tcPr>
                  <w:tcW w:w="1595" w:type="dxa"/>
                </w:tcPr>
                <w:p w14:paraId="4E5936C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Alanine</w:t>
                  </w:r>
                </w:p>
              </w:tc>
              <w:tc>
                <w:tcPr>
                  <w:tcW w:w="1333" w:type="dxa"/>
                </w:tcPr>
                <w:p w14:paraId="4F97BA86"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w:t>
                  </w:r>
                </w:p>
              </w:tc>
            </w:tr>
            <w:tr w:rsidR="00DE4A8A" w14:paraId="55596FF3" w14:textId="77777777" w:rsidTr="00625487">
              <w:trPr>
                <w:trHeight w:val="323"/>
              </w:trPr>
              <w:tc>
                <w:tcPr>
                  <w:tcW w:w="1595" w:type="dxa"/>
                </w:tcPr>
                <w:p w14:paraId="234B4F9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Arginine</w:t>
                  </w:r>
                </w:p>
              </w:tc>
              <w:tc>
                <w:tcPr>
                  <w:tcW w:w="1333" w:type="dxa"/>
                </w:tcPr>
                <w:p w14:paraId="1B382E6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R</w:t>
                  </w:r>
                </w:p>
              </w:tc>
            </w:tr>
            <w:tr w:rsidR="00DE4A8A" w14:paraId="6412F8D9" w14:textId="77777777" w:rsidTr="00625487">
              <w:trPr>
                <w:trHeight w:val="323"/>
              </w:trPr>
              <w:tc>
                <w:tcPr>
                  <w:tcW w:w="1595" w:type="dxa"/>
                </w:tcPr>
                <w:p w14:paraId="6328962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Asparagine</w:t>
                  </w:r>
                </w:p>
              </w:tc>
              <w:tc>
                <w:tcPr>
                  <w:tcW w:w="1333" w:type="dxa"/>
                </w:tcPr>
                <w:p w14:paraId="2714CD4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N</w:t>
                  </w:r>
                </w:p>
              </w:tc>
            </w:tr>
            <w:tr w:rsidR="00DE4A8A" w14:paraId="201C7DFF" w14:textId="77777777" w:rsidTr="00625487">
              <w:trPr>
                <w:trHeight w:val="323"/>
              </w:trPr>
              <w:tc>
                <w:tcPr>
                  <w:tcW w:w="1595" w:type="dxa"/>
                </w:tcPr>
                <w:p w14:paraId="46E18C8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Aspartic acid</w:t>
                  </w:r>
                </w:p>
              </w:tc>
              <w:tc>
                <w:tcPr>
                  <w:tcW w:w="1333" w:type="dxa"/>
                </w:tcPr>
                <w:p w14:paraId="55D9D06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D</w:t>
                  </w:r>
                </w:p>
              </w:tc>
            </w:tr>
            <w:tr w:rsidR="00DE4A8A" w14:paraId="78C972EB" w14:textId="77777777" w:rsidTr="00625487">
              <w:trPr>
                <w:trHeight w:val="323"/>
              </w:trPr>
              <w:tc>
                <w:tcPr>
                  <w:tcW w:w="1595" w:type="dxa"/>
                </w:tcPr>
                <w:p w14:paraId="001A682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Cysteine</w:t>
                  </w:r>
                </w:p>
              </w:tc>
              <w:tc>
                <w:tcPr>
                  <w:tcW w:w="1333" w:type="dxa"/>
                </w:tcPr>
                <w:p w14:paraId="101B0CD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w:t>
                  </w:r>
                </w:p>
              </w:tc>
            </w:tr>
            <w:tr w:rsidR="00DE4A8A" w14:paraId="36F82C11" w14:textId="77777777" w:rsidTr="00625487">
              <w:trPr>
                <w:trHeight w:val="323"/>
              </w:trPr>
              <w:tc>
                <w:tcPr>
                  <w:tcW w:w="1595" w:type="dxa"/>
                </w:tcPr>
                <w:p w14:paraId="634A9A82"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Glutamine</w:t>
                  </w:r>
                </w:p>
              </w:tc>
              <w:tc>
                <w:tcPr>
                  <w:tcW w:w="1333" w:type="dxa"/>
                </w:tcPr>
                <w:p w14:paraId="40166A48"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Q</w:t>
                  </w:r>
                </w:p>
              </w:tc>
            </w:tr>
            <w:tr w:rsidR="00DE4A8A" w14:paraId="17079202" w14:textId="77777777" w:rsidTr="00625487">
              <w:trPr>
                <w:trHeight w:val="323"/>
              </w:trPr>
              <w:tc>
                <w:tcPr>
                  <w:tcW w:w="1595" w:type="dxa"/>
                </w:tcPr>
                <w:p w14:paraId="69BF4ED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Glutamic acid</w:t>
                  </w:r>
                </w:p>
              </w:tc>
              <w:tc>
                <w:tcPr>
                  <w:tcW w:w="1333" w:type="dxa"/>
                </w:tcPr>
                <w:p w14:paraId="6B40263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E</w:t>
                  </w:r>
                </w:p>
              </w:tc>
            </w:tr>
            <w:tr w:rsidR="00DE4A8A" w14:paraId="7A40248C" w14:textId="77777777" w:rsidTr="00625487">
              <w:trPr>
                <w:trHeight w:val="323"/>
              </w:trPr>
              <w:tc>
                <w:tcPr>
                  <w:tcW w:w="1595" w:type="dxa"/>
                </w:tcPr>
                <w:p w14:paraId="187911D9"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Glycine</w:t>
                  </w:r>
                </w:p>
              </w:tc>
              <w:tc>
                <w:tcPr>
                  <w:tcW w:w="1333" w:type="dxa"/>
                </w:tcPr>
                <w:p w14:paraId="77AE715E"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w:t>
                  </w:r>
                </w:p>
              </w:tc>
            </w:tr>
            <w:tr w:rsidR="00DE4A8A" w14:paraId="5348895D" w14:textId="77777777" w:rsidTr="00625487">
              <w:trPr>
                <w:trHeight w:val="323"/>
              </w:trPr>
              <w:tc>
                <w:tcPr>
                  <w:tcW w:w="1595" w:type="dxa"/>
                </w:tcPr>
                <w:p w14:paraId="09C70360"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Histidine</w:t>
                  </w:r>
                </w:p>
              </w:tc>
              <w:tc>
                <w:tcPr>
                  <w:tcW w:w="1333" w:type="dxa"/>
                </w:tcPr>
                <w:p w14:paraId="32D93EB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w:t>
                  </w:r>
                </w:p>
              </w:tc>
            </w:tr>
            <w:tr w:rsidR="00DE4A8A" w14:paraId="4EE4B8C8" w14:textId="77777777" w:rsidTr="00625487">
              <w:trPr>
                <w:trHeight w:val="323"/>
              </w:trPr>
              <w:tc>
                <w:tcPr>
                  <w:tcW w:w="1595" w:type="dxa"/>
                </w:tcPr>
                <w:p w14:paraId="20CA912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Isoleucine</w:t>
                  </w:r>
                </w:p>
              </w:tc>
              <w:tc>
                <w:tcPr>
                  <w:tcW w:w="1333" w:type="dxa"/>
                </w:tcPr>
                <w:p w14:paraId="16301D67"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w:t>
                  </w:r>
                </w:p>
              </w:tc>
            </w:tr>
            <w:tr w:rsidR="00DE4A8A" w14:paraId="27F461F3" w14:textId="77777777" w:rsidTr="00625487">
              <w:trPr>
                <w:trHeight w:val="323"/>
              </w:trPr>
              <w:tc>
                <w:tcPr>
                  <w:tcW w:w="1595" w:type="dxa"/>
                </w:tcPr>
                <w:p w14:paraId="3791AB9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Leucine</w:t>
                  </w:r>
                </w:p>
              </w:tc>
              <w:tc>
                <w:tcPr>
                  <w:tcW w:w="1333" w:type="dxa"/>
                </w:tcPr>
                <w:p w14:paraId="6A71B9DE"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w:t>
                  </w:r>
                </w:p>
              </w:tc>
            </w:tr>
            <w:tr w:rsidR="00DE4A8A" w14:paraId="27BBFC2D" w14:textId="77777777" w:rsidTr="00625487">
              <w:trPr>
                <w:trHeight w:val="323"/>
              </w:trPr>
              <w:tc>
                <w:tcPr>
                  <w:tcW w:w="1595" w:type="dxa"/>
                </w:tcPr>
                <w:p w14:paraId="655E7B1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Lysine</w:t>
                  </w:r>
                </w:p>
              </w:tc>
              <w:tc>
                <w:tcPr>
                  <w:tcW w:w="1333" w:type="dxa"/>
                </w:tcPr>
                <w:p w14:paraId="74A637E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K</w:t>
                  </w:r>
                </w:p>
              </w:tc>
            </w:tr>
            <w:tr w:rsidR="00DE4A8A" w14:paraId="4B610727" w14:textId="77777777" w:rsidTr="00625487">
              <w:trPr>
                <w:trHeight w:val="323"/>
              </w:trPr>
              <w:tc>
                <w:tcPr>
                  <w:tcW w:w="1595" w:type="dxa"/>
                </w:tcPr>
                <w:p w14:paraId="71C62109"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Methionine</w:t>
                  </w:r>
                </w:p>
              </w:tc>
              <w:tc>
                <w:tcPr>
                  <w:tcW w:w="1333" w:type="dxa"/>
                </w:tcPr>
                <w:p w14:paraId="58EE5C8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w:t>
                  </w:r>
                </w:p>
              </w:tc>
            </w:tr>
            <w:tr w:rsidR="00DE4A8A" w14:paraId="1C37BB60" w14:textId="77777777" w:rsidTr="00625487">
              <w:trPr>
                <w:trHeight w:val="323"/>
              </w:trPr>
              <w:tc>
                <w:tcPr>
                  <w:tcW w:w="1595" w:type="dxa"/>
                </w:tcPr>
                <w:p w14:paraId="645C480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Phenylalanine</w:t>
                  </w:r>
                </w:p>
              </w:tc>
              <w:tc>
                <w:tcPr>
                  <w:tcW w:w="1333" w:type="dxa"/>
                </w:tcPr>
                <w:p w14:paraId="4343D46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F</w:t>
                  </w:r>
                </w:p>
              </w:tc>
            </w:tr>
            <w:tr w:rsidR="00DE4A8A" w14:paraId="0FA2531B" w14:textId="77777777" w:rsidTr="00625487">
              <w:trPr>
                <w:trHeight w:val="323"/>
              </w:trPr>
              <w:tc>
                <w:tcPr>
                  <w:tcW w:w="1595" w:type="dxa"/>
                </w:tcPr>
                <w:p w14:paraId="211C0A7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Proline</w:t>
                  </w:r>
                </w:p>
              </w:tc>
              <w:tc>
                <w:tcPr>
                  <w:tcW w:w="1333" w:type="dxa"/>
                </w:tcPr>
                <w:p w14:paraId="4BC9969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w:t>
                  </w:r>
                </w:p>
              </w:tc>
            </w:tr>
            <w:tr w:rsidR="00DE4A8A" w14:paraId="5090C6F6" w14:textId="77777777" w:rsidTr="00625487">
              <w:trPr>
                <w:trHeight w:val="323"/>
              </w:trPr>
              <w:tc>
                <w:tcPr>
                  <w:tcW w:w="1595" w:type="dxa"/>
                </w:tcPr>
                <w:p w14:paraId="615AF42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Serine</w:t>
                  </w:r>
                </w:p>
              </w:tc>
              <w:tc>
                <w:tcPr>
                  <w:tcW w:w="1333" w:type="dxa"/>
                </w:tcPr>
                <w:p w14:paraId="7955184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w:t>
                  </w:r>
                </w:p>
              </w:tc>
            </w:tr>
            <w:tr w:rsidR="00DE4A8A" w14:paraId="7CB1F00E" w14:textId="77777777" w:rsidTr="00625487">
              <w:trPr>
                <w:trHeight w:val="323"/>
              </w:trPr>
              <w:tc>
                <w:tcPr>
                  <w:tcW w:w="1595" w:type="dxa"/>
                </w:tcPr>
                <w:p w14:paraId="5D2DB8B0"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Threonine</w:t>
                  </w:r>
                </w:p>
              </w:tc>
              <w:tc>
                <w:tcPr>
                  <w:tcW w:w="1333" w:type="dxa"/>
                </w:tcPr>
                <w:p w14:paraId="3E13124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w:t>
                  </w:r>
                </w:p>
              </w:tc>
            </w:tr>
            <w:tr w:rsidR="00DE4A8A" w14:paraId="6CD2C6BE" w14:textId="77777777" w:rsidTr="00625487">
              <w:trPr>
                <w:trHeight w:val="323"/>
              </w:trPr>
              <w:tc>
                <w:tcPr>
                  <w:tcW w:w="1595" w:type="dxa"/>
                </w:tcPr>
                <w:p w14:paraId="5153525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Tryptophan</w:t>
                  </w:r>
                </w:p>
              </w:tc>
              <w:tc>
                <w:tcPr>
                  <w:tcW w:w="1333" w:type="dxa"/>
                </w:tcPr>
                <w:p w14:paraId="048B3DE9"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W</w:t>
                  </w:r>
                </w:p>
              </w:tc>
            </w:tr>
            <w:tr w:rsidR="00DE4A8A" w14:paraId="23EDA624" w14:textId="77777777" w:rsidTr="00625487">
              <w:trPr>
                <w:trHeight w:val="323"/>
              </w:trPr>
              <w:tc>
                <w:tcPr>
                  <w:tcW w:w="1595" w:type="dxa"/>
                </w:tcPr>
                <w:p w14:paraId="6D1F629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Tyrosine</w:t>
                  </w:r>
                </w:p>
              </w:tc>
              <w:tc>
                <w:tcPr>
                  <w:tcW w:w="1333" w:type="dxa"/>
                </w:tcPr>
                <w:p w14:paraId="6815B5D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Y</w:t>
                  </w:r>
                </w:p>
              </w:tc>
            </w:tr>
            <w:tr w:rsidR="00DE4A8A" w14:paraId="57D21125" w14:textId="77777777" w:rsidTr="00625487">
              <w:trPr>
                <w:trHeight w:val="323"/>
              </w:trPr>
              <w:tc>
                <w:tcPr>
                  <w:tcW w:w="1595" w:type="dxa"/>
                </w:tcPr>
                <w:p w14:paraId="6F0B6CE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Valine</w:t>
                  </w:r>
                </w:p>
              </w:tc>
              <w:tc>
                <w:tcPr>
                  <w:tcW w:w="1333" w:type="dxa"/>
                </w:tcPr>
                <w:p w14:paraId="245E7C4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w:t>
                  </w:r>
                </w:p>
              </w:tc>
            </w:tr>
          </w:tbl>
          <w:p w14:paraId="3A398BC4" w14:textId="603D7891" w:rsidR="00CB74F9" w:rsidRDefault="00CB74F9" w:rsidP="004F54B6">
            <w:pPr>
              <w:spacing w:line="276" w:lineRule="auto"/>
            </w:pPr>
            <w:r>
              <w:t>The two protein families that will be used here are synthases. Meaning that they synthetize a specific molecule. PKS enzymes will produce polyketides. These are a large class of secondary metabolites that are mainly produced in bacteria, fungi and plants but have also been observed in a few animal lineages. Secondary metabolites are molecules that do not have an immediate role in the normal growth of the organism. They often play an important role in the defense against other organisms. A common example of secondary metabolites are toxins.</w:t>
            </w:r>
          </w:p>
          <w:p w14:paraId="27771AD9" w14:textId="77777777" w:rsidR="00CB74F9" w:rsidRDefault="00CB74F9" w:rsidP="004F54B6">
            <w:pPr>
              <w:spacing w:line="276" w:lineRule="auto"/>
            </w:pPr>
          </w:p>
          <w:p w14:paraId="7B95191F" w14:textId="31473E0D" w:rsidR="00DE4A8A" w:rsidRDefault="00CB74F9" w:rsidP="00DE4A8A">
            <w:pPr>
              <w:spacing w:line="276" w:lineRule="auto"/>
            </w:pPr>
            <w:r>
              <w:t xml:space="preserve">The NRPS family are a class of peptide secondary metabolites that are usually produced by </w:t>
            </w:r>
            <w:r w:rsidR="00DE4A8A">
              <w:t xml:space="preserve">microorganisms like </w:t>
            </w:r>
            <w:r>
              <w:t>bacteria or fungi.</w:t>
            </w:r>
            <w:r w:rsidR="00DE4A8A">
              <w:t xml:space="preserve"> Normally, to produce a peptide, an mRNA molecule is needed that will be processed by a ribosome. As the name of the NRPS implies, there is no ribosome (or mRNA) required for the NRPS to produce a peptide. The non-ribosomal peptides that get formed by NRPS enzymes often have different properties than the peptides produced by a ribosome. For example, cyclization or specific modifications can occur what is normally not the case for normal peptides.</w:t>
            </w:r>
          </w:p>
          <w:p w14:paraId="1524375E" w14:textId="296CBEEE" w:rsidR="00DE4A8A" w:rsidRDefault="00DE4A8A" w:rsidP="00DE4A8A">
            <w:pPr>
              <w:spacing w:line="276" w:lineRule="auto"/>
            </w:pPr>
          </w:p>
          <w:p w14:paraId="4BE589A0" w14:textId="4541398B" w:rsidR="00DE4A8A" w:rsidRDefault="00DE4A8A" w:rsidP="00DE4A8A">
            <w:pPr>
              <w:spacing w:line="276" w:lineRule="auto"/>
            </w:pPr>
            <w:r>
              <w:t xml:space="preserve">Both families often consist out of multiple domains. These are </w:t>
            </w:r>
            <w:r w:rsidR="00627AD3">
              <w:t>regions of the protein that are self-stabilizing and fold independently from the rest of the protein. This is often the case for parts of the protein that have a specific function in the workings of the protein.</w:t>
            </w:r>
            <w:r w:rsidR="00D33F38">
              <w:t xml:space="preserve"> A 3D structure for one of the proteins of both families is given in </w:t>
            </w:r>
            <w:r w:rsidR="00A46620">
              <w:fldChar w:fldCharType="begin"/>
            </w:r>
            <w:r w:rsidR="00A46620">
              <w:instrText xml:space="preserve"> REF _Ref94975940 \h </w:instrText>
            </w:r>
            <w:r w:rsidR="00A46620">
              <w:fldChar w:fldCharType="separate"/>
            </w:r>
            <w:r w:rsidR="00A46620">
              <w:t xml:space="preserve">Figure </w:t>
            </w:r>
            <w:r w:rsidR="00A46620">
              <w:rPr>
                <w:noProof/>
              </w:rPr>
              <w:t>1</w:t>
            </w:r>
            <w:r w:rsidR="00A46620">
              <w:fldChar w:fldCharType="end"/>
            </w:r>
            <w:r w:rsidR="00A46620">
              <w:t>.</w:t>
            </w:r>
          </w:p>
          <w:p w14:paraId="4F88B00D" w14:textId="77777777" w:rsidR="00DE4A8A" w:rsidRDefault="00DE4A8A" w:rsidP="00DE4A8A">
            <w:pPr>
              <w:spacing w:line="276" w:lineRule="auto"/>
            </w:pPr>
          </w:p>
          <w:p w14:paraId="1813DA5E" w14:textId="77777777" w:rsidR="00627AD3" w:rsidRDefault="00DE4A8A" w:rsidP="00DE4A8A">
            <w:pPr>
              <w:spacing w:line="276" w:lineRule="auto"/>
            </w:pPr>
            <w:r>
              <w:t xml:space="preserve">Due to an ongoing research project in the Bioinformatics Knowledge Center (BiKC). </w:t>
            </w:r>
            <w:r w:rsidR="00627AD3">
              <w:t xml:space="preserve">We are interested in the different domains that these PKS and NRPS families have and the substrates and products that each of these enzymes have. However, due to limited time this project will first set a baseline for a potential future application that can predict this based on the peptide sequence. Here the goal will be to be able to upload a protein sequence to predict if the sequence belongs to the PKS or NRPS family. </w:t>
            </w:r>
          </w:p>
          <w:p w14:paraId="232F9B72" w14:textId="77777777" w:rsidR="00627AD3" w:rsidRDefault="00627AD3" w:rsidP="00DE4A8A">
            <w:pPr>
              <w:spacing w:line="276" w:lineRule="auto"/>
            </w:pPr>
          </w:p>
          <w:p w14:paraId="02580C49" w14:textId="6CCDFD3D" w:rsidR="00DE4A8A" w:rsidRDefault="00627AD3" w:rsidP="00DE4A8A">
            <w:pPr>
              <w:spacing w:line="276" w:lineRule="auto"/>
            </w:pPr>
            <w:r>
              <w:t xml:space="preserve">The model will be a basic dense Neural Network that was first trained on a personal laptop and afterwards transferred to Azure Machine Learning Studio to test out multiple hyperparameters so the best model can be picked. The best model will be picked and exported to the personal laptop where it will be integrated with an API (implemented with the </w:t>
            </w:r>
            <w:proofErr w:type="spellStart"/>
            <w:r>
              <w:t>FastAPI</w:t>
            </w:r>
            <w:proofErr w:type="spellEnd"/>
            <w:r>
              <w:t xml:space="preserve"> framework). Finally, it will be </w:t>
            </w:r>
            <w:r w:rsidR="00D33F38">
              <w:t>converted to a docker and stored on GitHub where it can be used to be deployed on a Kubernetes cluster.</w:t>
            </w:r>
          </w:p>
        </w:tc>
        <w:tc>
          <w:tcPr>
            <w:tcW w:w="727" w:type="dxa"/>
          </w:tcPr>
          <w:p w14:paraId="06DBECE4" w14:textId="77777777" w:rsidR="00AA059E" w:rsidRDefault="00AA059E" w:rsidP="004218DE"/>
        </w:tc>
      </w:tr>
      <w:tr w:rsidR="00AA059E" w14:paraId="3BC07B09" w14:textId="77777777" w:rsidTr="00AA059E">
        <w:trPr>
          <w:trHeight w:val="3959"/>
        </w:trPr>
        <w:tc>
          <w:tcPr>
            <w:tcW w:w="10793" w:type="dxa"/>
            <w:gridSpan w:val="2"/>
          </w:tcPr>
          <w:p w14:paraId="282295F7" w14:textId="77777777" w:rsidR="00D33F38" w:rsidRDefault="00AA059E" w:rsidP="00D33F38">
            <w:pPr>
              <w:keepNext/>
            </w:pPr>
            <w:r w:rsidRPr="008E573F">
              <w:rPr>
                <w:noProof/>
                <w:lang w:eastAsia="en-AU"/>
              </w:rPr>
              <w:lastRenderedPageBreak/>
              <w:drawing>
                <wp:inline distT="0" distB="0" distL="0" distR="0" wp14:anchorId="51470ACF" wp14:editId="34C2C443">
                  <wp:extent cx="6856337" cy="2851156"/>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17" cstate="print">
                            <a:extLst>
                              <a:ext uri="{28A0092B-C50C-407E-A947-70E740481C1C}">
                                <a14:useLocalDpi xmlns:a14="http://schemas.microsoft.com/office/drawing/2010/main" val="0"/>
                              </a:ext>
                            </a:extLst>
                          </a:blip>
                          <a:srcRect t="8219" b="8219"/>
                          <a:stretch>
                            <a:fillRect/>
                          </a:stretch>
                        </pic:blipFill>
                        <pic:spPr bwMode="auto">
                          <a:xfrm>
                            <a:off x="0" y="0"/>
                            <a:ext cx="6856337" cy="2851156"/>
                          </a:xfrm>
                          <a:prstGeom prst="rect">
                            <a:avLst/>
                          </a:prstGeom>
                          <a:ln>
                            <a:noFill/>
                          </a:ln>
                          <a:extLst>
                            <a:ext uri="{53640926-AAD7-44D8-BBD7-CCE9431645EC}">
                              <a14:shadowObscured xmlns:a14="http://schemas.microsoft.com/office/drawing/2010/main"/>
                            </a:ext>
                          </a:extLst>
                        </pic:spPr>
                      </pic:pic>
                    </a:graphicData>
                  </a:graphic>
                </wp:inline>
              </w:drawing>
            </w:r>
          </w:p>
          <w:p w14:paraId="46AD6BF7" w14:textId="10845102" w:rsidR="00AA059E" w:rsidRDefault="00D33F38" w:rsidP="00D33F38">
            <w:pPr>
              <w:pStyle w:val="Caption"/>
            </w:pPr>
            <w:bookmarkStart w:id="2" w:name="_Ref94975940"/>
            <w:r>
              <w:t xml:space="preserve">Figure </w:t>
            </w:r>
            <w:fldSimple w:instr=" SEQ Figure \* ARABIC ">
              <w:r>
                <w:rPr>
                  <w:noProof/>
                </w:rPr>
                <w:t>1</w:t>
              </w:r>
            </w:fldSimple>
            <w:bookmarkEnd w:id="2"/>
            <w:r>
              <w:t>: 3D structure of one protein from both protein families of interest. Left: a PKS</w:t>
            </w:r>
            <w:r>
              <w:rPr>
                <w:noProof/>
              </w:rPr>
              <w:t xml:space="preserve"> from Streptomyces albus (PDB: 4OPF). Right: a NRPS from an unnames Streptomyces specie (PDB: 6LTA)</w:t>
            </w:r>
          </w:p>
        </w:tc>
        <w:tc>
          <w:tcPr>
            <w:tcW w:w="727" w:type="dxa"/>
          </w:tcPr>
          <w:p w14:paraId="0613AC2A" w14:textId="77777777" w:rsidR="00AA059E" w:rsidRDefault="00AA059E" w:rsidP="004218DE"/>
        </w:tc>
      </w:tr>
    </w:tbl>
    <w:p w14:paraId="5210B0AD" w14:textId="77777777" w:rsidR="00E872FA" w:rsidRDefault="00E872FA">
      <w:pPr>
        <w:sectPr w:rsidR="00E872FA"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5396"/>
        <w:gridCol w:w="3230"/>
        <w:gridCol w:w="2167"/>
        <w:gridCol w:w="727"/>
      </w:tblGrid>
      <w:tr w:rsidR="00AA059E" w14:paraId="3A762BDA" w14:textId="77777777" w:rsidTr="00AA059E">
        <w:trPr>
          <w:trHeight w:val="1889"/>
        </w:trPr>
        <w:tc>
          <w:tcPr>
            <w:tcW w:w="8626" w:type="dxa"/>
            <w:gridSpan w:val="2"/>
          </w:tcPr>
          <w:p w14:paraId="6556C539" w14:textId="15171331" w:rsidR="00AA059E" w:rsidRPr="00831F6E" w:rsidRDefault="00D00BBA" w:rsidP="008D5E3D">
            <w:pPr>
              <w:pStyle w:val="Heading1"/>
            </w:pPr>
            <w:sdt>
              <w:sdtPr>
                <w:id w:val="-1199005063"/>
                <w:placeholder>
                  <w:docPart w:val="315B397513F14FA9B5E3690DE536483D"/>
                </w:placeholder>
                <w:temporary/>
                <w:showingPlcHdr/>
                <w15:appearance w15:val="hidden"/>
              </w:sdtPr>
              <w:sdtEndPr/>
              <w:sdtContent>
                <w:r w:rsidR="008D5E3D" w:rsidRPr="00097B64">
                  <w:t>Method</w:t>
                </w:r>
              </w:sdtContent>
            </w:sdt>
            <w:r w:rsidR="00A46620">
              <w:t>s</w:t>
            </w:r>
          </w:p>
        </w:tc>
        <w:tc>
          <w:tcPr>
            <w:tcW w:w="2894" w:type="dxa"/>
            <w:gridSpan w:val="2"/>
          </w:tcPr>
          <w:p w14:paraId="4CD8F685"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88960" behindDoc="1" locked="1" layoutInCell="1" allowOverlap="1" wp14:anchorId="362D0F36" wp14:editId="79AD5A7D">
                  <wp:simplePos x="5930900" y="406400"/>
                  <wp:positionH relativeFrom="margin">
                    <wp:align>left</wp:align>
                  </wp:positionH>
                  <wp:positionV relativeFrom="margin">
                    <wp:align>bottom</wp:align>
                  </wp:positionV>
                  <wp:extent cx="1839600" cy="1144800"/>
                  <wp:effectExtent l="0" t="0" r="8255" b="0"/>
                  <wp:wrapNone/>
                  <wp:docPr id="911" name="Picture 9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36080ABF" w14:textId="77777777" w:rsidTr="00AA059E">
        <w:trPr>
          <w:trHeight w:val="5806"/>
        </w:trPr>
        <w:tc>
          <w:tcPr>
            <w:tcW w:w="10793" w:type="dxa"/>
            <w:gridSpan w:val="3"/>
          </w:tcPr>
          <w:p w14:paraId="738379F8" w14:textId="52F14411" w:rsidR="008D5E3D" w:rsidRPr="005E152A" w:rsidRDefault="00D00BBA" w:rsidP="008D5E3D">
            <w:pPr>
              <w:pStyle w:val="Subhead"/>
            </w:pPr>
            <w:sdt>
              <w:sdtPr>
                <w:id w:val="597528413"/>
                <w:placeholder>
                  <w:docPart w:val="75240E5876A14FB794B645CD46E4448D"/>
                </w:placeholder>
                <w15:appearance w15:val="hidden"/>
              </w:sdtPr>
              <w:sdtEndPr/>
              <w:sdtContent>
                <w:r w:rsidR="00A46620">
                  <w:t>Data retrieval</w:t>
                </w:r>
              </w:sdtContent>
            </w:sdt>
          </w:p>
          <w:p w14:paraId="74E37D65" w14:textId="7DE3C1BE" w:rsidR="00AA059E" w:rsidRDefault="00A46620" w:rsidP="00A46620">
            <w:r>
              <w:t xml:space="preserve">The data was downloaded from NCBI using a custom script. </w:t>
            </w:r>
          </w:p>
          <w:p w14:paraId="564E84ED" w14:textId="77777777" w:rsidR="008D5E3D" w:rsidRPr="005E152A" w:rsidRDefault="00D00BBA" w:rsidP="008D5E3D">
            <w:pPr>
              <w:pStyle w:val="Subhead"/>
            </w:pPr>
            <w:sdt>
              <w:sdtPr>
                <w:id w:val="1987978934"/>
                <w:placeholder>
                  <w:docPart w:val="B2F2D4F8B46E452FA4798DAF6D64F68E"/>
                </w:placeholder>
                <w:showingPlcHdr/>
                <w15:appearance w15:val="hidden"/>
              </w:sdtPr>
              <w:sdtEndPr/>
              <w:sdtContent>
                <w:r w:rsidR="008D5E3D">
                  <w:t>Subheading</w:t>
                </w:r>
              </w:sdtContent>
            </w:sdt>
          </w:p>
          <w:p w14:paraId="1D4E4E0B" w14:textId="77777777" w:rsidR="00AA059E" w:rsidRDefault="00D00BBA" w:rsidP="008D5E3D">
            <w:sdt>
              <w:sdtPr>
                <w:id w:val="2020891414"/>
                <w:placeholder>
                  <w:docPart w:val="F85911CE84E44906960AF8693FE63510"/>
                </w:placeholder>
                <w:temporary/>
                <w:showingPlcHdr/>
                <w15:appearance w15:val="hidden"/>
              </w:sdtPr>
              <w:sdtEndPr/>
              <w:sdtContent>
                <w:r w:rsidR="008D5E3D">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sdtContent>
            </w:sdt>
          </w:p>
          <w:p w14:paraId="6014BC95" w14:textId="77777777" w:rsidR="00AA059E" w:rsidRDefault="00D00BBA" w:rsidP="008D5E3D">
            <w:pPr>
              <w:pStyle w:val="Subhead"/>
            </w:pPr>
            <w:sdt>
              <w:sdtPr>
                <w:id w:val="-1915316293"/>
                <w:placeholder>
                  <w:docPart w:val="DEBFFD50785B46308ED1CD6CA30A10BA"/>
                </w:placeholder>
                <w:showingPlcHdr/>
                <w15:appearance w15:val="hidden"/>
              </w:sdtPr>
              <w:sdtEndPr/>
              <w:sdtContent>
                <w:r w:rsidR="008D5E3D">
                  <w:t>Subheading</w:t>
                </w:r>
              </w:sdtContent>
            </w:sdt>
          </w:p>
        </w:tc>
        <w:tc>
          <w:tcPr>
            <w:tcW w:w="727" w:type="dxa"/>
          </w:tcPr>
          <w:p w14:paraId="16939000" w14:textId="77777777" w:rsidR="00AA059E" w:rsidRDefault="00AA059E" w:rsidP="004218DE"/>
        </w:tc>
      </w:tr>
      <w:tr w:rsidR="00AA059E" w14:paraId="138F3850" w14:textId="77777777" w:rsidTr="00AA059E">
        <w:trPr>
          <w:trHeight w:val="2789"/>
        </w:trPr>
        <w:tc>
          <w:tcPr>
            <w:tcW w:w="5396" w:type="dxa"/>
          </w:tcPr>
          <w:sdt>
            <w:sdtPr>
              <w:id w:val="693509740"/>
              <w:placeholder>
                <w:docPart w:val="14DA0D323B0C4220A7077E59FFE5316E"/>
              </w:placeholder>
              <w:temporary/>
              <w:showingPlcHdr/>
              <w15:appearance w15:val="hidden"/>
            </w:sdtPr>
            <w:sdtEndPr/>
            <w:sdtContent>
              <w:p w14:paraId="6D910472" w14:textId="77777777" w:rsidR="008D5E3D" w:rsidRDefault="008D5E3D" w:rsidP="008D5E3D">
                <w:pPr>
                  <w:pStyle w:val="ListBullet"/>
                </w:pPr>
                <w:r>
                  <w:t>Lorem ipsum dolor sit amet, consectetur adipiscing elit</w:t>
                </w:r>
              </w:p>
              <w:p w14:paraId="6F64790E" w14:textId="77777777" w:rsidR="00AA059E" w:rsidRDefault="008D5E3D" w:rsidP="008D5E3D">
                <w:pPr>
                  <w:pStyle w:val="ListBullet"/>
                </w:pPr>
                <w:r>
                  <w:t>Sed do eiusmod tempor incididunt ut labore et dolore magna aliqua. Ut enim ad minim veniam, quis nostrud exercitation ullamco laboris nisi ut aliquip ex ea commodo consequat.</w:t>
                </w:r>
              </w:p>
            </w:sdtContent>
          </w:sdt>
        </w:tc>
        <w:tc>
          <w:tcPr>
            <w:tcW w:w="5397" w:type="dxa"/>
            <w:gridSpan w:val="2"/>
          </w:tcPr>
          <w:sdt>
            <w:sdtPr>
              <w:id w:val="449210641"/>
              <w:placeholder>
                <w:docPart w:val="13408089C11E4BC181E97E24AF7AD2FE"/>
              </w:placeholder>
              <w:temporary/>
              <w:showingPlcHdr/>
              <w15:appearance w15:val="hidden"/>
            </w:sdtPr>
            <w:sdtEndPr/>
            <w:sdtContent>
              <w:p w14:paraId="7C8500CC" w14:textId="77777777" w:rsidR="008D5E3D" w:rsidRDefault="008D5E3D" w:rsidP="008D5E3D">
                <w:pPr>
                  <w:pStyle w:val="ListBullet"/>
                </w:pPr>
                <w:r>
                  <w:t xml:space="preserve">Duis aute irure dolor in reprehenderit in voluptate velit esse cillum dolore eu fugiat nulla pariatur. </w:t>
                </w:r>
              </w:p>
              <w:p w14:paraId="157C95E9" w14:textId="77777777" w:rsidR="00AA059E" w:rsidRDefault="008D5E3D" w:rsidP="008D5E3D">
                <w:pPr>
                  <w:pStyle w:val="ListBullet"/>
                </w:pPr>
                <w:r>
                  <w:t>Nemo enim ipsam voluptatem quia voluptas sit aspernatur aut odit aut fugit, sed quia consequuntur</w:t>
                </w:r>
              </w:p>
            </w:sdtContent>
          </w:sdt>
        </w:tc>
        <w:tc>
          <w:tcPr>
            <w:tcW w:w="727" w:type="dxa"/>
          </w:tcPr>
          <w:p w14:paraId="678FD299" w14:textId="77777777" w:rsidR="00AA059E" w:rsidRDefault="00AA059E" w:rsidP="004218DE"/>
        </w:tc>
      </w:tr>
    </w:tbl>
    <w:p w14:paraId="78700AC8" w14:textId="77777777" w:rsidR="009E41C2" w:rsidRDefault="009E41C2" w:rsidP="00234F18"/>
    <w:p w14:paraId="7D5AA3EC" w14:textId="77777777" w:rsidR="00AA059E" w:rsidRDefault="00AA059E" w:rsidP="00234F18">
      <w:pPr>
        <w:sectPr w:rsidR="00AA059E"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5670"/>
        <w:gridCol w:w="540"/>
        <w:gridCol w:w="2416"/>
        <w:gridCol w:w="2167"/>
        <w:gridCol w:w="727"/>
      </w:tblGrid>
      <w:tr w:rsidR="00AA059E" w14:paraId="1456EA4E" w14:textId="77777777" w:rsidTr="00AA059E">
        <w:trPr>
          <w:trHeight w:val="1889"/>
        </w:trPr>
        <w:tc>
          <w:tcPr>
            <w:tcW w:w="8626" w:type="dxa"/>
            <w:gridSpan w:val="3"/>
          </w:tcPr>
          <w:p w14:paraId="194F8BF3" w14:textId="77777777" w:rsidR="00AA059E" w:rsidRPr="008D5E3D" w:rsidRDefault="00D00BBA" w:rsidP="008D5E3D">
            <w:pPr>
              <w:pStyle w:val="Heading1"/>
            </w:pPr>
            <w:sdt>
              <w:sdtPr>
                <w:id w:val="-1183128341"/>
                <w:placeholder>
                  <w:docPart w:val="131BF7F20993459DAA47F0F1BCC711DE"/>
                </w:placeholder>
                <w:temporary/>
                <w:showingPlcHdr/>
                <w15:appearance w15:val="hidden"/>
              </w:sdtPr>
              <w:sdtEndPr/>
              <w:sdtContent>
                <w:r w:rsidR="008D5E3D" w:rsidRPr="001624A1">
                  <w:t>Discussion</w:t>
                </w:r>
              </w:sdtContent>
            </w:sdt>
          </w:p>
        </w:tc>
        <w:tc>
          <w:tcPr>
            <w:tcW w:w="2894" w:type="dxa"/>
            <w:gridSpan w:val="2"/>
          </w:tcPr>
          <w:p w14:paraId="1BB89C75"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91008" behindDoc="1" locked="1" layoutInCell="1" allowOverlap="1" wp14:anchorId="0A755F61" wp14:editId="53D8CA5A">
                  <wp:simplePos x="5930900" y="406400"/>
                  <wp:positionH relativeFrom="margin">
                    <wp:align>left</wp:align>
                  </wp:positionH>
                  <wp:positionV relativeFrom="margin">
                    <wp:align>bottom</wp:align>
                  </wp:positionV>
                  <wp:extent cx="1839600" cy="1144800"/>
                  <wp:effectExtent l="0" t="0" r="8255" b="0"/>
                  <wp:wrapNone/>
                  <wp:docPr id="912" name="Picture 9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04F7C40F" w14:textId="77777777" w:rsidTr="00AA059E">
        <w:trPr>
          <w:trHeight w:val="2388"/>
        </w:trPr>
        <w:tc>
          <w:tcPr>
            <w:tcW w:w="10793" w:type="dxa"/>
            <w:gridSpan w:val="4"/>
          </w:tcPr>
          <w:p w14:paraId="656775D8" w14:textId="77777777" w:rsidR="00AA059E" w:rsidRDefault="00AA059E" w:rsidP="004218DE"/>
          <w:p w14:paraId="4D20D28F" w14:textId="77777777" w:rsidR="00AA059E" w:rsidRDefault="00D00BBA" w:rsidP="008D5E3D">
            <w:sdt>
              <w:sdtPr>
                <w:id w:val="1473245615"/>
                <w:placeholder>
                  <w:docPart w:val="9EE13EF668184119BA5CEE1A7DBFC2E0"/>
                </w:placeholder>
                <w:temporary/>
                <w:showingPlcHdr/>
                <w15:appearance w15:val="hidden"/>
              </w:sdtPr>
              <w:sdtEndPr/>
              <w:sdtContent>
                <w:r w:rsidR="008D5E3D" w:rsidRPr="00EB5752">
                  <w:t>Lorem ipsum dolor sit amet, consectetuer adipiscing elit, sed diam nonummy nibh euismod tincidunt ut laoreet dolore magna aliquam erat volutpat. Duis autem vel eum iriure dolor in hendrerit in vulputate velit esse molestie consequat, vel illum dolore eu feugiat nulla facilisis at vero eros et accumsan et iusto odio dignissim qui blandit praesent luptatum zzril delenit augue duis dolore te feugait nulla facilisi</w:t>
                </w:r>
              </w:sdtContent>
            </w:sdt>
          </w:p>
        </w:tc>
        <w:tc>
          <w:tcPr>
            <w:tcW w:w="727" w:type="dxa"/>
          </w:tcPr>
          <w:p w14:paraId="7F3A91C9" w14:textId="77777777" w:rsidR="00AA059E" w:rsidRDefault="00AA059E" w:rsidP="004218DE"/>
        </w:tc>
      </w:tr>
      <w:tr w:rsidR="00AA059E" w14:paraId="723313B5" w14:textId="77777777" w:rsidTr="00AA059E">
        <w:trPr>
          <w:trHeight w:val="2789"/>
        </w:trPr>
        <w:tc>
          <w:tcPr>
            <w:tcW w:w="5670" w:type="dxa"/>
          </w:tcPr>
          <w:p w14:paraId="302926A0" w14:textId="77777777" w:rsidR="00AA059E" w:rsidRDefault="00D00BBA" w:rsidP="008D5E3D">
            <w:sdt>
              <w:sdtPr>
                <w:id w:val="-57009592"/>
                <w:placeholder>
                  <w:docPart w:val="3595754CA66B43FFA2EC557797ED5E95"/>
                </w:placeholder>
                <w:temporary/>
                <w:showingPlcHdr/>
                <w15:appearance w15:val="hidden"/>
              </w:sdtPr>
              <w:sdtEndPr/>
              <w:sdtContent>
                <w:r w:rsidR="008D5E3D" w:rsidRPr="0085174C">
                  <w:t>Lorem ipsum dolor sit amet, consectetur adipiscing elit, sed do eiusmod tempor incididunt ut labore et dolore magna aliqua. Purus in massa tempor nec feugiat nisl pretium. Aliquam vestibulum morbi blandit cursus risus at ultrices mi. Ut morbi tincidunt augue interdum velit euismod in. Tortor posuere ac ut consequat semper viverra nam libero. Egestas sed sed risus pretium quam vulputate. Nunc mattis enim ut tellus elementum sagittis vitae et. Tristique senectus et netus et. Pulvinar neque laoreet suspendisse interdum consectetur libero id faucibus. Lacus laoreet non curabitur gravida arcu ac. Odio facilisis mauris sit amet massa.</w:t>
                </w:r>
              </w:sdtContent>
            </w:sdt>
          </w:p>
        </w:tc>
        <w:tc>
          <w:tcPr>
            <w:tcW w:w="540" w:type="dxa"/>
          </w:tcPr>
          <w:p w14:paraId="35BBA44A" w14:textId="77777777" w:rsidR="00AA059E" w:rsidRDefault="00AA059E" w:rsidP="004218DE"/>
        </w:tc>
        <w:tc>
          <w:tcPr>
            <w:tcW w:w="4583" w:type="dxa"/>
            <w:gridSpan w:val="2"/>
          </w:tcPr>
          <w:p w14:paraId="7A9A6E64" w14:textId="77777777" w:rsidR="00AA059E" w:rsidRDefault="00D00BBA" w:rsidP="000D719D">
            <w:pPr>
              <w:pStyle w:val="Subhead"/>
            </w:pPr>
            <w:sdt>
              <w:sdtPr>
                <w:id w:val="117341509"/>
                <w:placeholder>
                  <w:docPart w:val="33AF834083A74A33AB07E0C17F2EA774"/>
                </w:placeholder>
                <w:temporary/>
                <w:showingPlcHdr/>
                <w15:appearance w15:val="hidden"/>
              </w:sdtPr>
              <w:sdtEndPr/>
              <w:sdtContent>
                <w:r w:rsidR="000D719D" w:rsidRPr="00C757E4">
                  <w:t xml:space="preserve"> Lorem ipsum dolor sit amet, consectetuer adipiscing elit, sed diam nonummy nibh euismod tincidunt ut laoreet dolore magna aliquam erat volutpat.</w:t>
                </w:r>
              </w:sdtContent>
            </w:sdt>
          </w:p>
        </w:tc>
        <w:tc>
          <w:tcPr>
            <w:tcW w:w="727" w:type="dxa"/>
          </w:tcPr>
          <w:p w14:paraId="1189E56C" w14:textId="77777777" w:rsidR="00AA059E" w:rsidRDefault="00AA059E" w:rsidP="004218DE"/>
        </w:tc>
      </w:tr>
      <w:tr w:rsidR="00AA059E" w14:paraId="27427437" w14:textId="77777777" w:rsidTr="00AA059E">
        <w:trPr>
          <w:trHeight w:val="2789"/>
        </w:trPr>
        <w:tc>
          <w:tcPr>
            <w:tcW w:w="10793" w:type="dxa"/>
            <w:gridSpan w:val="4"/>
          </w:tcPr>
          <w:p w14:paraId="2C87FECA" w14:textId="77777777" w:rsidR="00AA059E" w:rsidRDefault="00AA059E" w:rsidP="004218DE"/>
          <w:p w14:paraId="784664EB" w14:textId="77777777" w:rsidR="00AA059E" w:rsidRPr="00C757E4" w:rsidRDefault="00D00BBA" w:rsidP="000D719D">
            <w:sdt>
              <w:sdtPr>
                <w:id w:val="1137145038"/>
                <w:placeholder>
                  <w:docPart w:val="6C794D6F41924524892E05E2A3CD45F2"/>
                </w:placeholder>
                <w:temporary/>
                <w:showingPlcHdr/>
                <w15:appearance w15:val="hidden"/>
              </w:sdtPr>
              <w:sdtEndPr/>
              <w:sdtContent>
                <w:r w:rsidR="000D719D">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adipiscing elit, sed do eiusmod tempor incididunt ut labore et dolore magna aliqua. Purus in massa tempor nec feugiat nisl pretium.  Egestas sed sed risus pretium quam vulputate. Nunc mattis enim ut tellus elementum sagittis vitae et. Tristique senectus et netus et. Pulvinar neque laoreet suspendisse interdum consectetur libero id faucibus.</w:t>
                </w:r>
              </w:sdtContent>
            </w:sdt>
          </w:p>
        </w:tc>
        <w:tc>
          <w:tcPr>
            <w:tcW w:w="727" w:type="dxa"/>
          </w:tcPr>
          <w:p w14:paraId="3F9A8DE6" w14:textId="77777777" w:rsidR="00AA059E" w:rsidRDefault="00AA059E" w:rsidP="004218DE"/>
        </w:tc>
      </w:tr>
    </w:tbl>
    <w:p w14:paraId="3B713CA5" w14:textId="77777777" w:rsidR="00AA059E" w:rsidRDefault="00AA059E" w:rsidP="00234F18"/>
    <w:p w14:paraId="0230578B" w14:textId="77777777" w:rsidR="00AA059E" w:rsidRDefault="00AA059E">
      <w:pPr>
        <w:sectPr w:rsidR="00AA059E"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4A0" w:firstRow="1" w:lastRow="0" w:firstColumn="1" w:lastColumn="0" w:noHBand="0" w:noVBand="1"/>
      </w:tblPr>
      <w:tblGrid>
        <w:gridCol w:w="8626"/>
        <w:gridCol w:w="2167"/>
        <w:gridCol w:w="727"/>
      </w:tblGrid>
      <w:tr w:rsidR="00AA059E" w14:paraId="1300FB35" w14:textId="77777777" w:rsidTr="00AA059E">
        <w:trPr>
          <w:trHeight w:val="1889"/>
        </w:trPr>
        <w:tc>
          <w:tcPr>
            <w:tcW w:w="8626" w:type="dxa"/>
          </w:tcPr>
          <w:p w14:paraId="139B1B8F" w14:textId="77777777" w:rsidR="00AA059E" w:rsidRPr="000D719D" w:rsidRDefault="00D00BBA" w:rsidP="000D719D">
            <w:pPr>
              <w:pStyle w:val="Heading1"/>
            </w:pPr>
            <w:sdt>
              <w:sdtPr>
                <w:id w:val="198364246"/>
                <w:placeholder>
                  <w:docPart w:val="1027E08B6BBF416F8421251AD2539FBB"/>
                </w:placeholder>
                <w:temporary/>
                <w:showingPlcHdr/>
                <w15:appearance w15:val="hidden"/>
              </w:sdtPr>
              <w:sdtEndPr/>
              <w:sdtContent>
                <w:r w:rsidR="000D719D" w:rsidRPr="000F3981">
                  <w:t>Results</w:t>
                </w:r>
              </w:sdtContent>
            </w:sdt>
          </w:p>
        </w:tc>
        <w:tc>
          <w:tcPr>
            <w:tcW w:w="2894" w:type="dxa"/>
            <w:gridSpan w:val="2"/>
          </w:tcPr>
          <w:p w14:paraId="407CE8EF"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93056" behindDoc="1" locked="1" layoutInCell="1" allowOverlap="1" wp14:anchorId="3ED7CECA" wp14:editId="7824EB07">
                  <wp:simplePos x="5930900" y="406400"/>
                  <wp:positionH relativeFrom="margin">
                    <wp:align>left</wp:align>
                  </wp:positionH>
                  <wp:positionV relativeFrom="margin">
                    <wp:align>bottom</wp:align>
                  </wp:positionV>
                  <wp:extent cx="1839600" cy="1144800"/>
                  <wp:effectExtent l="0" t="0" r="8255" b="0"/>
                  <wp:wrapNone/>
                  <wp:docPr id="914" name="Picture 9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914">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367A2D11" w14:textId="77777777" w:rsidTr="00AA059E">
        <w:trPr>
          <w:trHeight w:val="2388"/>
        </w:trPr>
        <w:tc>
          <w:tcPr>
            <w:tcW w:w="10793" w:type="dxa"/>
            <w:gridSpan w:val="2"/>
          </w:tcPr>
          <w:p w14:paraId="27B1E6B0" w14:textId="77777777" w:rsidR="00AA059E" w:rsidRDefault="00AA059E" w:rsidP="004218DE">
            <w:pPr>
              <w:spacing w:before="120"/>
            </w:pPr>
          </w:p>
          <w:sdt>
            <w:sdtPr>
              <w:id w:val="-866136371"/>
              <w:placeholder>
                <w:docPart w:val="E049D74243D746C8A0DD751D3C040EE7"/>
              </w:placeholder>
              <w:temporary/>
              <w:showingPlcHdr/>
              <w15:appearance w15:val="hidden"/>
            </w:sdtPr>
            <w:sdtEndPr/>
            <w:sdtContent>
              <w:p w14:paraId="6EEBBDE2" w14:textId="77777777" w:rsidR="000D719D" w:rsidRDefault="000D719D" w:rsidP="000D719D">
                <w:pPr>
                  <w:spacing w:before="120"/>
                </w:pPr>
                <w:r>
                  <w:t>Lorem ipsum dolor sit amet, consectetuer adipiscing elit, sed diam nonummy nibh euismod tincidunt ut laoreet dolore magna aliquam erat volutpat. Duis autem vel eum iriure dolor in hendrerit in vulputate velit esse molestie consequat, vel illum dolore eu feugiat nulla facilisis at vero eros et accumsan et iusto odio dignissim qui blandit praesent luptatum zzril delenit augue duis dolore te feugait nulla facilisi.</w:t>
                </w:r>
              </w:p>
              <w:p w14:paraId="64E08009" w14:textId="77777777" w:rsidR="000D719D" w:rsidRDefault="000D719D" w:rsidP="000D719D">
                <w:pPr>
                  <w:spacing w:before="120"/>
                </w:pPr>
                <w:r>
                  <w:t>Lorem ipsum dolor sit amet, cons ectetuer adipiscing elit, sed diam nonummy nibh euismod tincidunt ut laoreet dolore magna aliquam erat volutpat. Ut wisi enim ad minim veniam, quis nostrud exerci tation ullamcorper suscipit lobortis nisl ut aliquip ex ea commodo consequat.</w:t>
                </w:r>
              </w:p>
              <w:p w14:paraId="139CB9B5" w14:textId="77777777" w:rsidR="000D719D" w:rsidRDefault="000D719D" w:rsidP="000D719D">
                <w:pPr>
                  <w:spacing w:before="120"/>
                </w:pPr>
                <w:r>
                  <w:t>Lorem ipsum dolor sit amet, consectetur adipiscing elit, sed do eiusmod tempor incididunt ut labore et dolore magna aliqua. Purus in massa tempor nec feugiat nisl pretium. Aliquam vestibulum morbi blandit cursus risus at ultrices mi. Ut morbi tincidunt augue interdum velit euismod in.</w:t>
                </w:r>
              </w:p>
            </w:sdtContent>
          </w:sdt>
          <w:p w14:paraId="7E8CFF76" w14:textId="77777777" w:rsidR="00AA059E" w:rsidRDefault="00AA059E" w:rsidP="004218DE">
            <w:pPr>
              <w:spacing w:before="120"/>
            </w:pPr>
          </w:p>
        </w:tc>
        <w:tc>
          <w:tcPr>
            <w:tcW w:w="727" w:type="dxa"/>
          </w:tcPr>
          <w:p w14:paraId="0231403E" w14:textId="77777777" w:rsidR="00AA059E" w:rsidRDefault="00AA059E" w:rsidP="004218DE"/>
        </w:tc>
      </w:tr>
      <w:tr w:rsidR="00AA059E" w14:paraId="4A2F16B9" w14:textId="77777777" w:rsidTr="00946B83">
        <w:trPr>
          <w:trHeight w:val="1988"/>
        </w:trPr>
        <w:tc>
          <w:tcPr>
            <w:tcW w:w="10793" w:type="dxa"/>
            <w:gridSpan w:val="2"/>
          </w:tcPr>
          <w:tbl>
            <w:tblPr>
              <w:tblW w:w="10548" w:type="dxa"/>
              <w:tblLayout w:type="fixed"/>
              <w:tblCellMar>
                <w:left w:w="0" w:type="dxa"/>
                <w:right w:w="0" w:type="dxa"/>
              </w:tblCellMar>
              <w:tblLook w:val="0600" w:firstRow="0" w:lastRow="0" w:firstColumn="0" w:lastColumn="0" w:noHBand="1" w:noVBand="1"/>
            </w:tblPr>
            <w:tblGrid>
              <w:gridCol w:w="2637"/>
              <w:gridCol w:w="2637"/>
              <w:gridCol w:w="2637"/>
              <w:gridCol w:w="2637"/>
            </w:tblGrid>
            <w:tr w:rsidR="00AA059E" w14:paraId="404C7866" w14:textId="77777777" w:rsidTr="00AA059E">
              <w:trPr>
                <w:trHeight w:val="387"/>
              </w:trPr>
              <w:tc>
                <w:tcPr>
                  <w:tcW w:w="2637" w:type="dxa"/>
                  <w:tcBorders>
                    <w:bottom w:val="single" w:sz="24" w:space="0" w:color="4354A2" w:themeColor="accent1"/>
                  </w:tcBorders>
                  <w:vAlign w:val="center"/>
                </w:tcPr>
                <w:p w14:paraId="081FB4E8" w14:textId="77777777" w:rsidR="00AA059E" w:rsidRDefault="00AA059E" w:rsidP="00AA059E">
                  <w:pPr>
                    <w:framePr w:hSpace="180" w:wrap="around" w:vAnchor="text" w:hAnchor="margin" w:y="-9"/>
                    <w:spacing w:line="240" w:lineRule="auto"/>
                  </w:pPr>
                </w:p>
              </w:tc>
              <w:tc>
                <w:tcPr>
                  <w:tcW w:w="2637" w:type="dxa"/>
                  <w:tcBorders>
                    <w:bottom w:val="single" w:sz="24" w:space="0" w:color="4354A2" w:themeColor="accent1"/>
                  </w:tcBorders>
                  <w:vAlign w:val="center"/>
                </w:tcPr>
                <w:p w14:paraId="436BD696" w14:textId="77777777" w:rsidR="00AA059E" w:rsidRPr="00E872FA" w:rsidRDefault="00D00BBA" w:rsidP="00E872FA">
                  <w:pPr>
                    <w:pStyle w:val="TableHeader"/>
                  </w:pPr>
                  <w:sdt>
                    <w:sdtPr>
                      <w:id w:val="1547333668"/>
                      <w:placeholder>
                        <w:docPart w:val="68CBB251B62A446B813AB9F9D3C1947E"/>
                      </w:placeholder>
                      <w:temporary/>
                      <w:showingPlcHdr/>
                      <w15:appearance w15:val="hidden"/>
                    </w:sdtPr>
                    <w:sdtEndPr/>
                    <w:sdtContent>
                      <w:r w:rsidR="00946B83" w:rsidRPr="00E872FA">
                        <w:t>Class 1</w:t>
                      </w:r>
                    </w:sdtContent>
                  </w:sdt>
                </w:p>
              </w:tc>
              <w:tc>
                <w:tcPr>
                  <w:tcW w:w="2637" w:type="dxa"/>
                  <w:tcBorders>
                    <w:bottom w:val="single" w:sz="24" w:space="0" w:color="4354A2" w:themeColor="accent1"/>
                  </w:tcBorders>
                  <w:vAlign w:val="center"/>
                </w:tcPr>
                <w:p w14:paraId="1B141C13" w14:textId="77777777" w:rsidR="00AA059E" w:rsidRPr="00E872FA" w:rsidRDefault="00D00BBA" w:rsidP="00E872FA">
                  <w:pPr>
                    <w:pStyle w:val="TableHeader"/>
                  </w:pPr>
                  <w:sdt>
                    <w:sdtPr>
                      <w:id w:val="1528524616"/>
                      <w:placeholder>
                        <w:docPart w:val="EA1A64C6BBE145E182226E5AE6848875"/>
                      </w:placeholder>
                      <w:temporary/>
                      <w:showingPlcHdr/>
                      <w15:appearance w15:val="hidden"/>
                    </w:sdtPr>
                    <w:sdtEndPr/>
                    <w:sdtContent>
                      <w:r w:rsidR="00946B83" w:rsidRPr="00E872FA">
                        <w:t>Class 2</w:t>
                      </w:r>
                    </w:sdtContent>
                  </w:sdt>
                </w:p>
              </w:tc>
              <w:tc>
                <w:tcPr>
                  <w:tcW w:w="2637" w:type="dxa"/>
                  <w:tcBorders>
                    <w:bottom w:val="single" w:sz="24" w:space="0" w:color="4354A2" w:themeColor="accent1"/>
                  </w:tcBorders>
                  <w:vAlign w:val="center"/>
                </w:tcPr>
                <w:p w14:paraId="6D85C7BC" w14:textId="77777777" w:rsidR="00AA059E" w:rsidRPr="00E872FA" w:rsidRDefault="00D00BBA" w:rsidP="00E872FA">
                  <w:pPr>
                    <w:pStyle w:val="TableHeader"/>
                  </w:pPr>
                  <w:sdt>
                    <w:sdtPr>
                      <w:id w:val="-186919202"/>
                      <w:placeholder>
                        <w:docPart w:val="175F9A6236514E43A5E5FF1EC62B2109"/>
                      </w:placeholder>
                      <w:temporary/>
                      <w:showingPlcHdr/>
                      <w15:appearance w15:val="hidden"/>
                    </w:sdtPr>
                    <w:sdtEndPr/>
                    <w:sdtContent>
                      <w:r w:rsidR="00946B83" w:rsidRPr="00E872FA">
                        <w:t>Class 3</w:t>
                      </w:r>
                    </w:sdtContent>
                  </w:sdt>
                </w:p>
              </w:tc>
            </w:tr>
            <w:tr w:rsidR="00AA059E" w14:paraId="305490C1" w14:textId="77777777" w:rsidTr="00AA059E">
              <w:trPr>
                <w:trHeight w:val="352"/>
              </w:trPr>
              <w:tc>
                <w:tcPr>
                  <w:tcW w:w="2637" w:type="dxa"/>
                  <w:tcBorders>
                    <w:top w:val="single" w:sz="24" w:space="0" w:color="4354A2" w:themeColor="accent1"/>
                  </w:tcBorders>
                  <w:vAlign w:val="center"/>
                </w:tcPr>
                <w:p w14:paraId="50B3B9B2" w14:textId="77777777" w:rsidR="00AA059E" w:rsidRPr="00994E13" w:rsidRDefault="00D00BBA" w:rsidP="00E872FA">
                  <w:pPr>
                    <w:pStyle w:val="TableHeaderLeft"/>
                    <w:framePr w:wrap="around"/>
                  </w:pPr>
                  <w:sdt>
                    <w:sdtPr>
                      <w:id w:val="1677378123"/>
                      <w:placeholder>
                        <w:docPart w:val="0DF7FADD4F8F45C288D3056B11C20508"/>
                      </w:placeholder>
                      <w:temporary/>
                      <w:showingPlcHdr/>
                      <w15:appearance w15:val="hidden"/>
                    </w:sdtPr>
                    <w:sdtEndPr/>
                    <w:sdtContent>
                      <w:r w:rsidR="00946B83" w:rsidRPr="00994E13">
                        <w:t>Experiment 1</w:t>
                      </w:r>
                    </w:sdtContent>
                  </w:sdt>
                </w:p>
              </w:tc>
              <w:tc>
                <w:tcPr>
                  <w:tcW w:w="2637" w:type="dxa"/>
                  <w:tcBorders>
                    <w:top w:val="single" w:sz="24" w:space="0" w:color="4354A2" w:themeColor="accent1"/>
                  </w:tcBorders>
                  <w:vAlign w:val="center"/>
                </w:tcPr>
                <w:p w14:paraId="19E7B6EF" w14:textId="77777777" w:rsidR="00AA059E" w:rsidRPr="00E872FA" w:rsidRDefault="00D00BBA" w:rsidP="00E872FA">
                  <w:pPr>
                    <w:pStyle w:val="TableData"/>
                  </w:pPr>
                  <w:sdt>
                    <w:sdtPr>
                      <w:id w:val="1787610107"/>
                      <w:placeholder>
                        <w:docPart w:val="1BD5FBD3DB084E5ABEC6FB9B05635B45"/>
                      </w:placeholder>
                      <w:temporary/>
                      <w:showingPlcHdr/>
                      <w15:appearance w15:val="hidden"/>
                    </w:sdtPr>
                    <w:sdtEndPr/>
                    <w:sdtContent>
                      <w:r w:rsidR="00946B83" w:rsidRPr="00E872FA">
                        <w:t>90</w:t>
                      </w:r>
                    </w:sdtContent>
                  </w:sdt>
                </w:p>
              </w:tc>
              <w:tc>
                <w:tcPr>
                  <w:tcW w:w="2637" w:type="dxa"/>
                  <w:tcBorders>
                    <w:top w:val="single" w:sz="24" w:space="0" w:color="4354A2" w:themeColor="accent1"/>
                  </w:tcBorders>
                  <w:vAlign w:val="center"/>
                </w:tcPr>
                <w:p w14:paraId="6961BD6C" w14:textId="77777777" w:rsidR="00AA059E" w:rsidRPr="00E872FA" w:rsidRDefault="00D00BBA" w:rsidP="00E872FA">
                  <w:pPr>
                    <w:pStyle w:val="TableData"/>
                  </w:pPr>
                  <w:sdt>
                    <w:sdtPr>
                      <w:id w:val="766111474"/>
                      <w:placeholder>
                        <w:docPart w:val="2BB6DCCFBC614D4E9B99DD94A95610CC"/>
                      </w:placeholder>
                      <w:temporary/>
                      <w:showingPlcHdr/>
                      <w15:appearance w15:val="hidden"/>
                    </w:sdtPr>
                    <w:sdtEndPr/>
                    <w:sdtContent>
                      <w:r w:rsidR="00946B83" w:rsidRPr="00E872FA">
                        <w:t>70</w:t>
                      </w:r>
                    </w:sdtContent>
                  </w:sdt>
                </w:p>
              </w:tc>
              <w:tc>
                <w:tcPr>
                  <w:tcW w:w="2637" w:type="dxa"/>
                  <w:tcBorders>
                    <w:top w:val="single" w:sz="24" w:space="0" w:color="4354A2" w:themeColor="accent1"/>
                  </w:tcBorders>
                  <w:vAlign w:val="center"/>
                </w:tcPr>
                <w:p w14:paraId="65ACC6D4" w14:textId="77777777" w:rsidR="00AA059E" w:rsidRPr="00E872FA" w:rsidRDefault="00D00BBA" w:rsidP="00E872FA">
                  <w:pPr>
                    <w:pStyle w:val="TableData"/>
                  </w:pPr>
                  <w:sdt>
                    <w:sdtPr>
                      <w:id w:val="587577232"/>
                      <w:placeholder>
                        <w:docPart w:val="E50A64CCFD9A4E54BA725E265A538D6C"/>
                      </w:placeholder>
                      <w:temporary/>
                      <w:showingPlcHdr/>
                      <w15:appearance w15:val="hidden"/>
                    </w:sdtPr>
                    <w:sdtEndPr/>
                    <w:sdtContent>
                      <w:r w:rsidR="00946B83" w:rsidRPr="00E872FA">
                        <w:t>85</w:t>
                      </w:r>
                    </w:sdtContent>
                  </w:sdt>
                </w:p>
              </w:tc>
            </w:tr>
            <w:tr w:rsidR="00AA059E" w14:paraId="3FB2C6E3" w14:textId="77777777" w:rsidTr="00AA059E">
              <w:trPr>
                <w:trHeight w:val="352"/>
              </w:trPr>
              <w:tc>
                <w:tcPr>
                  <w:tcW w:w="2637" w:type="dxa"/>
                  <w:vAlign w:val="center"/>
                </w:tcPr>
                <w:p w14:paraId="3741F882" w14:textId="77777777" w:rsidR="00AA059E" w:rsidRPr="00994E13" w:rsidRDefault="00D00BBA" w:rsidP="00E872FA">
                  <w:pPr>
                    <w:pStyle w:val="TableHeaderLeft"/>
                    <w:framePr w:wrap="around"/>
                  </w:pPr>
                  <w:sdt>
                    <w:sdtPr>
                      <w:id w:val="219254449"/>
                      <w:placeholder>
                        <w:docPart w:val="72400DB6C63347F2A13BF8732ED83A17"/>
                      </w:placeholder>
                      <w:temporary/>
                      <w:showingPlcHdr/>
                      <w15:appearance w15:val="hidden"/>
                    </w:sdtPr>
                    <w:sdtEndPr/>
                    <w:sdtContent>
                      <w:r w:rsidR="00946B83">
                        <w:t>Experiment 2</w:t>
                      </w:r>
                    </w:sdtContent>
                  </w:sdt>
                </w:p>
              </w:tc>
              <w:tc>
                <w:tcPr>
                  <w:tcW w:w="2637" w:type="dxa"/>
                  <w:vAlign w:val="center"/>
                </w:tcPr>
                <w:p w14:paraId="78E75622" w14:textId="77777777" w:rsidR="00AA059E" w:rsidRPr="00E872FA" w:rsidRDefault="00D00BBA" w:rsidP="00E872FA">
                  <w:pPr>
                    <w:pStyle w:val="TableData"/>
                  </w:pPr>
                  <w:sdt>
                    <w:sdtPr>
                      <w:id w:val="44951701"/>
                      <w:placeholder>
                        <w:docPart w:val="171695FA40F54F2EA478FC933DCB1712"/>
                      </w:placeholder>
                      <w:temporary/>
                      <w:showingPlcHdr/>
                      <w15:appearance w15:val="hidden"/>
                    </w:sdtPr>
                    <w:sdtEndPr/>
                    <w:sdtContent>
                      <w:r w:rsidR="00946B83" w:rsidRPr="00E872FA">
                        <w:t>70</w:t>
                      </w:r>
                    </w:sdtContent>
                  </w:sdt>
                </w:p>
              </w:tc>
              <w:tc>
                <w:tcPr>
                  <w:tcW w:w="2637" w:type="dxa"/>
                  <w:vAlign w:val="center"/>
                </w:tcPr>
                <w:p w14:paraId="5DE05E6B" w14:textId="77777777" w:rsidR="00AA059E" w:rsidRPr="00E872FA" w:rsidRDefault="00D00BBA" w:rsidP="00E872FA">
                  <w:pPr>
                    <w:pStyle w:val="TableData"/>
                  </w:pPr>
                  <w:sdt>
                    <w:sdtPr>
                      <w:id w:val="-1664995182"/>
                      <w:placeholder>
                        <w:docPart w:val="FCA6DA17C36A4069AB5918C8997916E4"/>
                      </w:placeholder>
                      <w:temporary/>
                      <w:showingPlcHdr/>
                      <w15:appearance w15:val="hidden"/>
                    </w:sdtPr>
                    <w:sdtEndPr/>
                    <w:sdtContent>
                      <w:r w:rsidR="00946B83" w:rsidRPr="00E872FA">
                        <w:t>65</w:t>
                      </w:r>
                    </w:sdtContent>
                  </w:sdt>
                </w:p>
              </w:tc>
              <w:tc>
                <w:tcPr>
                  <w:tcW w:w="2637" w:type="dxa"/>
                  <w:vAlign w:val="center"/>
                </w:tcPr>
                <w:p w14:paraId="039329AF" w14:textId="77777777" w:rsidR="00AA059E" w:rsidRPr="00E872FA" w:rsidRDefault="00D00BBA" w:rsidP="00E872FA">
                  <w:pPr>
                    <w:pStyle w:val="TableData"/>
                  </w:pPr>
                  <w:sdt>
                    <w:sdtPr>
                      <w:id w:val="-1913081584"/>
                      <w:placeholder>
                        <w:docPart w:val="4944BB91DA69408FA81F7157E28AAA8A"/>
                      </w:placeholder>
                      <w:temporary/>
                      <w:showingPlcHdr/>
                      <w15:appearance w15:val="hidden"/>
                    </w:sdtPr>
                    <w:sdtEndPr/>
                    <w:sdtContent>
                      <w:r w:rsidR="00946B83" w:rsidRPr="00E872FA">
                        <w:t>85</w:t>
                      </w:r>
                    </w:sdtContent>
                  </w:sdt>
                </w:p>
              </w:tc>
            </w:tr>
            <w:tr w:rsidR="00AA059E" w14:paraId="167B05FC" w14:textId="77777777" w:rsidTr="00AA059E">
              <w:trPr>
                <w:trHeight w:val="352"/>
              </w:trPr>
              <w:tc>
                <w:tcPr>
                  <w:tcW w:w="2637" w:type="dxa"/>
                  <w:vAlign w:val="center"/>
                </w:tcPr>
                <w:p w14:paraId="4884C1AA" w14:textId="77777777" w:rsidR="00AA059E" w:rsidRPr="00994E13" w:rsidRDefault="00D00BBA" w:rsidP="00E872FA">
                  <w:pPr>
                    <w:pStyle w:val="TableHeaderLeft"/>
                    <w:framePr w:wrap="around"/>
                  </w:pPr>
                  <w:sdt>
                    <w:sdtPr>
                      <w:id w:val="-1860506631"/>
                      <w:placeholder>
                        <w:docPart w:val="B87DC7E3CB0745C48226FFC69104D1D0"/>
                      </w:placeholder>
                      <w:temporary/>
                      <w:showingPlcHdr/>
                      <w15:appearance w15:val="hidden"/>
                    </w:sdtPr>
                    <w:sdtEndPr/>
                    <w:sdtContent>
                      <w:r w:rsidR="00946B83">
                        <w:t>Experiment 3</w:t>
                      </w:r>
                    </w:sdtContent>
                  </w:sdt>
                </w:p>
              </w:tc>
              <w:tc>
                <w:tcPr>
                  <w:tcW w:w="2637" w:type="dxa"/>
                  <w:vAlign w:val="center"/>
                </w:tcPr>
                <w:p w14:paraId="28067060" w14:textId="77777777" w:rsidR="00AA059E" w:rsidRPr="00E872FA" w:rsidRDefault="00D00BBA" w:rsidP="00E872FA">
                  <w:pPr>
                    <w:pStyle w:val="TableData"/>
                  </w:pPr>
                  <w:sdt>
                    <w:sdtPr>
                      <w:id w:val="1959911788"/>
                      <w:placeholder>
                        <w:docPart w:val="9B3FAAB759064CF6BD1957DE52225D21"/>
                      </w:placeholder>
                      <w:temporary/>
                      <w:showingPlcHdr/>
                      <w15:appearance w15:val="hidden"/>
                    </w:sdtPr>
                    <w:sdtEndPr/>
                    <w:sdtContent>
                      <w:r w:rsidR="00946B83" w:rsidRPr="00E872FA">
                        <w:t>85</w:t>
                      </w:r>
                    </w:sdtContent>
                  </w:sdt>
                </w:p>
              </w:tc>
              <w:tc>
                <w:tcPr>
                  <w:tcW w:w="2637" w:type="dxa"/>
                  <w:vAlign w:val="center"/>
                </w:tcPr>
                <w:p w14:paraId="1A11CFA5" w14:textId="77777777" w:rsidR="00AA059E" w:rsidRPr="00E872FA" w:rsidRDefault="00D00BBA" w:rsidP="00E872FA">
                  <w:pPr>
                    <w:pStyle w:val="TableData"/>
                  </w:pPr>
                  <w:sdt>
                    <w:sdtPr>
                      <w:id w:val="590735324"/>
                      <w:placeholder>
                        <w:docPart w:val="466233A4BFAE4A0CA0F407A5E1DF50C3"/>
                      </w:placeholder>
                      <w:temporary/>
                      <w:showingPlcHdr/>
                      <w15:appearance w15:val="hidden"/>
                    </w:sdtPr>
                    <w:sdtEndPr/>
                    <w:sdtContent>
                      <w:r w:rsidR="00946B83" w:rsidRPr="00E872FA">
                        <w:t>80</w:t>
                      </w:r>
                    </w:sdtContent>
                  </w:sdt>
                </w:p>
              </w:tc>
              <w:tc>
                <w:tcPr>
                  <w:tcW w:w="2637" w:type="dxa"/>
                  <w:vAlign w:val="center"/>
                </w:tcPr>
                <w:p w14:paraId="3857AC55" w14:textId="77777777" w:rsidR="00AA059E" w:rsidRPr="00E872FA" w:rsidRDefault="00D00BBA" w:rsidP="00E872FA">
                  <w:pPr>
                    <w:pStyle w:val="TableData"/>
                  </w:pPr>
                  <w:sdt>
                    <w:sdtPr>
                      <w:id w:val="746386291"/>
                      <w:placeholder>
                        <w:docPart w:val="B1FB46FC2E6B462FBDA05FD80559202A"/>
                      </w:placeholder>
                      <w:temporary/>
                      <w:showingPlcHdr/>
                      <w15:appearance w15:val="hidden"/>
                    </w:sdtPr>
                    <w:sdtEndPr/>
                    <w:sdtContent>
                      <w:r w:rsidR="00946B83" w:rsidRPr="00E872FA">
                        <w:t>60</w:t>
                      </w:r>
                    </w:sdtContent>
                  </w:sdt>
                </w:p>
              </w:tc>
            </w:tr>
          </w:tbl>
          <w:p w14:paraId="08A14481" w14:textId="77777777" w:rsidR="00AA059E" w:rsidRPr="00693724" w:rsidRDefault="00AA059E" w:rsidP="004218DE">
            <w:pPr>
              <w:pStyle w:val="TableHeader"/>
              <w:rPr>
                <w:noProof/>
                <w:color w:val="212A51" w:themeColor="accent1" w:themeShade="80"/>
              </w:rPr>
            </w:pPr>
          </w:p>
        </w:tc>
        <w:tc>
          <w:tcPr>
            <w:tcW w:w="727" w:type="dxa"/>
          </w:tcPr>
          <w:p w14:paraId="2DCDC5EE" w14:textId="77777777" w:rsidR="00AA059E" w:rsidRDefault="00AA059E" w:rsidP="004218DE"/>
        </w:tc>
      </w:tr>
      <w:tr w:rsidR="00AA059E" w14:paraId="7ADDC1F4" w14:textId="77777777" w:rsidTr="00AA059E">
        <w:trPr>
          <w:trHeight w:val="2789"/>
        </w:trPr>
        <w:tc>
          <w:tcPr>
            <w:tcW w:w="10793" w:type="dxa"/>
            <w:gridSpan w:val="2"/>
          </w:tcPr>
          <w:p w14:paraId="0B879A31" w14:textId="77777777" w:rsidR="00AA059E" w:rsidRPr="00693724" w:rsidRDefault="00AA059E" w:rsidP="004218DE">
            <w:pPr>
              <w:pStyle w:val="TableHeader"/>
              <w:rPr>
                <w:color w:val="212A51" w:themeColor="accent1" w:themeShade="80"/>
              </w:rPr>
            </w:pPr>
            <w:r w:rsidRPr="008E573F">
              <w:rPr>
                <w:noProof/>
                <w:color w:val="212A51" w:themeColor="accent1" w:themeShade="80"/>
                <w:lang w:eastAsia="en-AU" w:bidi="ar-SA"/>
              </w:rPr>
              <w:drawing>
                <wp:inline distT="0" distB="0" distL="0" distR="0" wp14:anchorId="3B596EF8" wp14:editId="7102EAA5">
                  <wp:extent cx="6782435" cy="2210462"/>
                  <wp:effectExtent l="0" t="0" r="0" b="0"/>
                  <wp:docPr id="915" name="Chart 915"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727" w:type="dxa"/>
          </w:tcPr>
          <w:p w14:paraId="6C32FB40" w14:textId="77777777" w:rsidR="00AA059E" w:rsidRDefault="00AA059E" w:rsidP="004218DE"/>
        </w:tc>
      </w:tr>
    </w:tbl>
    <w:p w14:paraId="2866A9A6" w14:textId="77777777" w:rsidR="00C2411D" w:rsidRPr="008C053E" w:rsidRDefault="00C2411D" w:rsidP="00CD6F89"/>
    <w:sectPr w:rsidR="00C2411D" w:rsidRPr="008C053E" w:rsidSect="00424887">
      <w:pgSz w:w="12240" w:h="15840" w:code="1"/>
      <w:pgMar w:top="641" w:right="720" w:bottom="284" w:left="720" w:header="709"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A00B8" w14:textId="77777777" w:rsidR="00D00BBA" w:rsidRDefault="00D00BBA" w:rsidP="001D6100">
      <w:r>
        <w:separator/>
      </w:r>
    </w:p>
  </w:endnote>
  <w:endnote w:type="continuationSeparator" w:id="0">
    <w:p w14:paraId="67BA6A6C" w14:textId="77777777" w:rsidR="00D00BBA" w:rsidRDefault="00D00BBA"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8"/>
          <w:gridCol w:w="2842"/>
          <w:gridCol w:w="7110"/>
        </w:tblGrid>
        <w:tr w:rsidR="005D14FC" w14:paraId="44B0AE93" w14:textId="77777777" w:rsidTr="00F92871">
          <w:trPr>
            <w:trHeight w:val="454"/>
          </w:trPr>
          <w:tc>
            <w:tcPr>
              <w:tcW w:w="848" w:type="dxa"/>
              <w:vAlign w:val="center"/>
            </w:tcPr>
            <w:p w14:paraId="121686C2" w14:textId="77777777" w:rsidR="005D14FC" w:rsidRDefault="006B6825" w:rsidP="005D14FC">
              <w:r>
                <w:rPr>
                  <w:noProof/>
                  <w:lang w:val="en-AU" w:eastAsia="en-AU"/>
                </w:rPr>
                <w:drawing>
                  <wp:anchor distT="0" distB="0" distL="114300" distR="114300" simplePos="0" relativeHeight="251658240" behindDoc="1" locked="0" layoutInCell="1" allowOverlap="1" wp14:anchorId="59900C58" wp14:editId="063676E5">
                    <wp:simplePos x="0" y="0"/>
                    <wp:positionH relativeFrom="column">
                      <wp:posOffset>-54610</wp:posOffset>
                    </wp:positionH>
                    <wp:positionV relativeFrom="paragraph">
                      <wp:posOffset>-4445</wp:posOffset>
                    </wp:positionV>
                    <wp:extent cx="6732000" cy="151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732000" cy="151200"/>
                            </a:xfrm>
                            <a:prstGeom prst="rect">
                              <a:avLst/>
                            </a:prstGeom>
                          </pic:spPr>
                        </pic:pic>
                      </a:graphicData>
                    </a:graphic>
                    <wp14:sizeRelH relativeFrom="page">
                      <wp14:pctWidth>0</wp14:pctWidth>
                    </wp14:sizeRelH>
                    <wp14:sizeRelV relativeFrom="page">
                      <wp14:pctHeight>0</wp14:pctHeight>
                    </wp14:sizeRelV>
                  </wp:anchor>
                </w:drawing>
              </w:r>
            </w:p>
          </w:tc>
          <w:tc>
            <w:tcPr>
              <w:tcW w:w="2842" w:type="dxa"/>
              <w:shd w:val="clear" w:color="auto" w:fill="FFFFFF" w:themeFill="background1"/>
              <w:vAlign w:val="center"/>
            </w:tcPr>
            <w:p w14:paraId="053C8BDC" w14:textId="006D5181" w:rsidR="005D14FC" w:rsidRPr="006B498E" w:rsidRDefault="00A46620" w:rsidP="00F92871">
              <w:pPr>
                <w:pStyle w:val="Heading3"/>
              </w:pPr>
              <w:r>
                <w:t xml:space="preserve">Assignment </w:t>
              </w:r>
              <w:r w:rsidR="00896FC8" w:rsidRPr="00896FC8">
                <w:t xml:space="preserve">| </w:t>
              </w:r>
              <w:r w:rsidR="005D14FC">
                <w:fldChar w:fldCharType="begin"/>
              </w:r>
              <w:r w:rsidR="005D14FC">
                <w:instrText xml:space="preserve"> PAGE   \* MERGEFORMAT </w:instrText>
              </w:r>
              <w:r w:rsidR="005D14FC">
                <w:fldChar w:fldCharType="separate"/>
              </w:r>
              <w:r w:rsidR="00946B83">
                <w:rPr>
                  <w:noProof/>
                </w:rPr>
                <w:t>4</w:t>
              </w:r>
              <w:r w:rsidR="005D14FC">
                <w:rPr>
                  <w:noProof/>
                </w:rPr>
                <w:fldChar w:fldCharType="end"/>
              </w:r>
            </w:p>
          </w:tc>
          <w:tc>
            <w:tcPr>
              <w:tcW w:w="7110" w:type="dxa"/>
              <w:vAlign w:val="center"/>
            </w:tcPr>
            <w:p w14:paraId="7ECE200E" w14:textId="77777777" w:rsidR="005D14FC" w:rsidRDefault="005D14FC" w:rsidP="005D14FC"/>
          </w:tc>
        </w:tr>
      </w:tbl>
      <w:p w14:paraId="4926100C" w14:textId="77777777" w:rsidR="005D14FC" w:rsidRDefault="00D00BBA">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D97AA" w14:textId="77777777" w:rsidR="00D00BBA" w:rsidRDefault="00D00BBA" w:rsidP="001D6100">
      <w:r>
        <w:separator/>
      </w:r>
    </w:p>
  </w:footnote>
  <w:footnote w:type="continuationSeparator" w:id="0">
    <w:p w14:paraId="5B8F3A0E" w14:textId="77777777" w:rsidR="00D00BBA" w:rsidRDefault="00D00BBA"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5FD"/>
    <w:rsid w:val="00003337"/>
    <w:rsid w:val="000144C2"/>
    <w:rsid w:val="000328A4"/>
    <w:rsid w:val="00037CA5"/>
    <w:rsid w:val="00053882"/>
    <w:rsid w:val="00056380"/>
    <w:rsid w:val="00060922"/>
    <w:rsid w:val="00060FE8"/>
    <w:rsid w:val="00080369"/>
    <w:rsid w:val="00082250"/>
    <w:rsid w:val="0008539C"/>
    <w:rsid w:val="00085B31"/>
    <w:rsid w:val="00087677"/>
    <w:rsid w:val="000943EA"/>
    <w:rsid w:val="000975AD"/>
    <w:rsid w:val="00097B64"/>
    <w:rsid w:val="000A06A1"/>
    <w:rsid w:val="000A0DED"/>
    <w:rsid w:val="000A4637"/>
    <w:rsid w:val="000A78A6"/>
    <w:rsid w:val="000B7BB9"/>
    <w:rsid w:val="000C0C56"/>
    <w:rsid w:val="000C65C2"/>
    <w:rsid w:val="000D2E0B"/>
    <w:rsid w:val="000D719D"/>
    <w:rsid w:val="000F3981"/>
    <w:rsid w:val="00110747"/>
    <w:rsid w:val="001238A9"/>
    <w:rsid w:val="001367A1"/>
    <w:rsid w:val="00141E0B"/>
    <w:rsid w:val="00145CDF"/>
    <w:rsid w:val="00147278"/>
    <w:rsid w:val="00160BA0"/>
    <w:rsid w:val="001624A1"/>
    <w:rsid w:val="00173DDF"/>
    <w:rsid w:val="00196839"/>
    <w:rsid w:val="001A1B0F"/>
    <w:rsid w:val="001B557E"/>
    <w:rsid w:val="001C3750"/>
    <w:rsid w:val="001D333E"/>
    <w:rsid w:val="001D6100"/>
    <w:rsid w:val="001F0719"/>
    <w:rsid w:val="001F4D45"/>
    <w:rsid w:val="001F70E8"/>
    <w:rsid w:val="001F7410"/>
    <w:rsid w:val="001F7E5A"/>
    <w:rsid w:val="00215D82"/>
    <w:rsid w:val="00216DC3"/>
    <w:rsid w:val="002241FA"/>
    <w:rsid w:val="00227F46"/>
    <w:rsid w:val="00234F18"/>
    <w:rsid w:val="00235CED"/>
    <w:rsid w:val="002421BC"/>
    <w:rsid w:val="002466F5"/>
    <w:rsid w:val="0024674C"/>
    <w:rsid w:val="0024712D"/>
    <w:rsid w:val="00254883"/>
    <w:rsid w:val="00257F15"/>
    <w:rsid w:val="00260CDA"/>
    <w:rsid w:val="00264020"/>
    <w:rsid w:val="00266EB1"/>
    <w:rsid w:val="0026762F"/>
    <w:rsid w:val="00285D45"/>
    <w:rsid w:val="002872D4"/>
    <w:rsid w:val="0029255E"/>
    <w:rsid w:val="00292763"/>
    <w:rsid w:val="002932D4"/>
    <w:rsid w:val="002D51DF"/>
    <w:rsid w:val="002F2DFD"/>
    <w:rsid w:val="002F3974"/>
    <w:rsid w:val="002F66CC"/>
    <w:rsid w:val="003010D2"/>
    <w:rsid w:val="00343A06"/>
    <w:rsid w:val="0037144C"/>
    <w:rsid w:val="0037442A"/>
    <w:rsid w:val="003746D2"/>
    <w:rsid w:val="003924B1"/>
    <w:rsid w:val="003A0B66"/>
    <w:rsid w:val="003A3738"/>
    <w:rsid w:val="003B6242"/>
    <w:rsid w:val="003D7A2D"/>
    <w:rsid w:val="003E115A"/>
    <w:rsid w:val="003F7B71"/>
    <w:rsid w:val="00400EE5"/>
    <w:rsid w:val="004121B6"/>
    <w:rsid w:val="00413E93"/>
    <w:rsid w:val="00414D6A"/>
    <w:rsid w:val="00416701"/>
    <w:rsid w:val="00422B3E"/>
    <w:rsid w:val="00424887"/>
    <w:rsid w:val="0044226E"/>
    <w:rsid w:val="00442413"/>
    <w:rsid w:val="004460B5"/>
    <w:rsid w:val="00446543"/>
    <w:rsid w:val="004565BD"/>
    <w:rsid w:val="00484589"/>
    <w:rsid w:val="00492BA2"/>
    <w:rsid w:val="00497892"/>
    <w:rsid w:val="004A11D9"/>
    <w:rsid w:val="004A14D7"/>
    <w:rsid w:val="004A330F"/>
    <w:rsid w:val="004B1CE7"/>
    <w:rsid w:val="004B1F38"/>
    <w:rsid w:val="004B76EF"/>
    <w:rsid w:val="004C0ECD"/>
    <w:rsid w:val="004D0244"/>
    <w:rsid w:val="004D2785"/>
    <w:rsid w:val="004E2B50"/>
    <w:rsid w:val="004E4E8E"/>
    <w:rsid w:val="004E6DD6"/>
    <w:rsid w:val="004F0666"/>
    <w:rsid w:val="004F49D8"/>
    <w:rsid w:val="004F54B6"/>
    <w:rsid w:val="004F6412"/>
    <w:rsid w:val="004F6C87"/>
    <w:rsid w:val="00505B99"/>
    <w:rsid w:val="00506CE1"/>
    <w:rsid w:val="005122D9"/>
    <w:rsid w:val="00513C62"/>
    <w:rsid w:val="00525303"/>
    <w:rsid w:val="00526680"/>
    <w:rsid w:val="00541560"/>
    <w:rsid w:val="00567C8C"/>
    <w:rsid w:val="00576571"/>
    <w:rsid w:val="00594B05"/>
    <w:rsid w:val="00594F0E"/>
    <w:rsid w:val="00597681"/>
    <w:rsid w:val="005A182D"/>
    <w:rsid w:val="005A57C7"/>
    <w:rsid w:val="005A7A4F"/>
    <w:rsid w:val="005C35F4"/>
    <w:rsid w:val="005C38FE"/>
    <w:rsid w:val="005C684A"/>
    <w:rsid w:val="005D14FC"/>
    <w:rsid w:val="005E152A"/>
    <w:rsid w:val="005E752E"/>
    <w:rsid w:val="005F3AB0"/>
    <w:rsid w:val="0060774D"/>
    <w:rsid w:val="00615348"/>
    <w:rsid w:val="00616C96"/>
    <w:rsid w:val="00622B1B"/>
    <w:rsid w:val="00627AD3"/>
    <w:rsid w:val="00633A86"/>
    <w:rsid w:val="00640AC5"/>
    <w:rsid w:val="00645773"/>
    <w:rsid w:val="00650B11"/>
    <w:rsid w:val="00663830"/>
    <w:rsid w:val="00665417"/>
    <w:rsid w:val="00666BF4"/>
    <w:rsid w:val="00681D9A"/>
    <w:rsid w:val="00692B40"/>
    <w:rsid w:val="00692BEE"/>
    <w:rsid w:val="00693724"/>
    <w:rsid w:val="006A5C03"/>
    <w:rsid w:val="006A5D7F"/>
    <w:rsid w:val="006A6D66"/>
    <w:rsid w:val="006B498E"/>
    <w:rsid w:val="006B6825"/>
    <w:rsid w:val="006C30F5"/>
    <w:rsid w:val="006C3507"/>
    <w:rsid w:val="006C60E6"/>
    <w:rsid w:val="006D088C"/>
    <w:rsid w:val="006F4BD3"/>
    <w:rsid w:val="007127AA"/>
    <w:rsid w:val="00721089"/>
    <w:rsid w:val="007246A9"/>
    <w:rsid w:val="007343BB"/>
    <w:rsid w:val="00752BF7"/>
    <w:rsid w:val="007700C3"/>
    <w:rsid w:val="0078163A"/>
    <w:rsid w:val="00783E38"/>
    <w:rsid w:val="00794584"/>
    <w:rsid w:val="007A7D5B"/>
    <w:rsid w:val="007C0DC4"/>
    <w:rsid w:val="007D2AC9"/>
    <w:rsid w:val="007E0595"/>
    <w:rsid w:val="007E0916"/>
    <w:rsid w:val="007E75BF"/>
    <w:rsid w:val="007F05FD"/>
    <w:rsid w:val="007F3A5F"/>
    <w:rsid w:val="007F60FD"/>
    <w:rsid w:val="008046C5"/>
    <w:rsid w:val="008204B6"/>
    <w:rsid w:val="00827A68"/>
    <w:rsid w:val="00831F6E"/>
    <w:rsid w:val="0085174C"/>
    <w:rsid w:val="008531B3"/>
    <w:rsid w:val="00857021"/>
    <w:rsid w:val="008576F7"/>
    <w:rsid w:val="008609C8"/>
    <w:rsid w:val="00896FC8"/>
    <w:rsid w:val="008A6E72"/>
    <w:rsid w:val="008B2D7D"/>
    <w:rsid w:val="008C053E"/>
    <w:rsid w:val="008D5E3D"/>
    <w:rsid w:val="008E1844"/>
    <w:rsid w:val="008E3443"/>
    <w:rsid w:val="008E573F"/>
    <w:rsid w:val="008E57CD"/>
    <w:rsid w:val="008F482E"/>
    <w:rsid w:val="0092692E"/>
    <w:rsid w:val="009415F4"/>
    <w:rsid w:val="00945B87"/>
    <w:rsid w:val="00946B83"/>
    <w:rsid w:val="00972434"/>
    <w:rsid w:val="0097477F"/>
    <w:rsid w:val="00976BD2"/>
    <w:rsid w:val="0099064B"/>
    <w:rsid w:val="00994E13"/>
    <w:rsid w:val="009A38E6"/>
    <w:rsid w:val="009B62FE"/>
    <w:rsid w:val="009C108E"/>
    <w:rsid w:val="009C1126"/>
    <w:rsid w:val="009D1A70"/>
    <w:rsid w:val="009E41C2"/>
    <w:rsid w:val="009F0A19"/>
    <w:rsid w:val="009F26CE"/>
    <w:rsid w:val="00A05D5E"/>
    <w:rsid w:val="00A0654C"/>
    <w:rsid w:val="00A12506"/>
    <w:rsid w:val="00A22B69"/>
    <w:rsid w:val="00A31C45"/>
    <w:rsid w:val="00A320B2"/>
    <w:rsid w:val="00A40063"/>
    <w:rsid w:val="00A40213"/>
    <w:rsid w:val="00A46620"/>
    <w:rsid w:val="00A665BC"/>
    <w:rsid w:val="00A83BA2"/>
    <w:rsid w:val="00A870C2"/>
    <w:rsid w:val="00A9283F"/>
    <w:rsid w:val="00A951C7"/>
    <w:rsid w:val="00AA059E"/>
    <w:rsid w:val="00AA2B84"/>
    <w:rsid w:val="00AA69D0"/>
    <w:rsid w:val="00AC3228"/>
    <w:rsid w:val="00AD1D41"/>
    <w:rsid w:val="00AD760D"/>
    <w:rsid w:val="00B1646D"/>
    <w:rsid w:val="00B203E4"/>
    <w:rsid w:val="00B31D71"/>
    <w:rsid w:val="00B479D3"/>
    <w:rsid w:val="00B61C00"/>
    <w:rsid w:val="00B74F01"/>
    <w:rsid w:val="00B87435"/>
    <w:rsid w:val="00B878D9"/>
    <w:rsid w:val="00B92E88"/>
    <w:rsid w:val="00B93BF0"/>
    <w:rsid w:val="00B943F9"/>
    <w:rsid w:val="00BA5FF0"/>
    <w:rsid w:val="00BA6C80"/>
    <w:rsid w:val="00BB1A78"/>
    <w:rsid w:val="00BC268E"/>
    <w:rsid w:val="00BD0AF4"/>
    <w:rsid w:val="00BD5E90"/>
    <w:rsid w:val="00BE0DD3"/>
    <w:rsid w:val="00BE33C9"/>
    <w:rsid w:val="00BE5602"/>
    <w:rsid w:val="00BE764F"/>
    <w:rsid w:val="00BF0358"/>
    <w:rsid w:val="00BF1870"/>
    <w:rsid w:val="00C02739"/>
    <w:rsid w:val="00C03328"/>
    <w:rsid w:val="00C051E7"/>
    <w:rsid w:val="00C07DC5"/>
    <w:rsid w:val="00C2411D"/>
    <w:rsid w:val="00C27CAD"/>
    <w:rsid w:val="00C34BBF"/>
    <w:rsid w:val="00C411FE"/>
    <w:rsid w:val="00C4659A"/>
    <w:rsid w:val="00C5195D"/>
    <w:rsid w:val="00C6279E"/>
    <w:rsid w:val="00C757E4"/>
    <w:rsid w:val="00C76822"/>
    <w:rsid w:val="00C94B8D"/>
    <w:rsid w:val="00C962C9"/>
    <w:rsid w:val="00CA518E"/>
    <w:rsid w:val="00CB2D02"/>
    <w:rsid w:val="00CB4740"/>
    <w:rsid w:val="00CB7459"/>
    <w:rsid w:val="00CB74F9"/>
    <w:rsid w:val="00CC28A3"/>
    <w:rsid w:val="00CC76A2"/>
    <w:rsid w:val="00CD05DA"/>
    <w:rsid w:val="00CD4C9D"/>
    <w:rsid w:val="00CD6F89"/>
    <w:rsid w:val="00CE0694"/>
    <w:rsid w:val="00CE79FB"/>
    <w:rsid w:val="00D00BBA"/>
    <w:rsid w:val="00D12407"/>
    <w:rsid w:val="00D31E6C"/>
    <w:rsid w:val="00D32761"/>
    <w:rsid w:val="00D33F38"/>
    <w:rsid w:val="00D40645"/>
    <w:rsid w:val="00D55632"/>
    <w:rsid w:val="00D60FC6"/>
    <w:rsid w:val="00D62E75"/>
    <w:rsid w:val="00D72150"/>
    <w:rsid w:val="00D75E21"/>
    <w:rsid w:val="00D8090B"/>
    <w:rsid w:val="00D831CA"/>
    <w:rsid w:val="00D92683"/>
    <w:rsid w:val="00D96065"/>
    <w:rsid w:val="00DB709E"/>
    <w:rsid w:val="00DC413B"/>
    <w:rsid w:val="00DC59CF"/>
    <w:rsid w:val="00DE02EC"/>
    <w:rsid w:val="00DE4A8A"/>
    <w:rsid w:val="00DE4C49"/>
    <w:rsid w:val="00DE638A"/>
    <w:rsid w:val="00DF2D08"/>
    <w:rsid w:val="00DF4B6A"/>
    <w:rsid w:val="00E07642"/>
    <w:rsid w:val="00E10428"/>
    <w:rsid w:val="00E236F1"/>
    <w:rsid w:val="00E3165F"/>
    <w:rsid w:val="00E31787"/>
    <w:rsid w:val="00E31A2A"/>
    <w:rsid w:val="00E31D48"/>
    <w:rsid w:val="00E42D9C"/>
    <w:rsid w:val="00E57E86"/>
    <w:rsid w:val="00E719B2"/>
    <w:rsid w:val="00E75770"/>
    <w:rsid w:val="00E82A80"/>
    <w:rsid w:val="00E872FA"/>
    <w:rsid w:val="00E92734"/>
    <w:rsid w:val="00EB5752"/>
    <w:rsid w:val="00EB6985"/>
    <w:rsid w:val="00F1130A"/>
    <w:rsid w:val="00F27CF2"/>
    <w:rsid w:val="00F3032E"/>
    <w:rsid w:val="00F335D4"/>
    <w:rsid w:val="00F34E58"/>
    <w:rsid w:val="00F444C7"/>
    <w:rsid w:val="00F678B6"/>
    <w:rsid w:val="00F8488A"/>
    <w:rsid w:val="00F92871"/>
    <w:rsid w:val="00F97FD6"/>
    <w:rsid w:val="00FB2D6E"/>
    <w:rsid w:val="00FC7870"/>
    <w:rsid w:val="00FD55E8"/>
    <w:rsid w:val="00FD59F4"/>
    <w:rsid w:val="00FD7C22"/>
    <w:rsid w:val="00FD7CA0"/>
    <w:rsid w:val="00FE09F4"/>
    <w:rsid w:val="00FE3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665B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E872FA"/>
    <w:pPr>
      <w:spacing w:line="480" w:lineRule="auto"/>
    </w:pPr>
    <w:rPr>
      <w:sz w:val="20"/>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sz w:val="24"/>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semiHidden/>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sz w:val="24"/>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table" w:styleId="PlainTable5">
    <w:name w:val="Plain Table 5"/>
    <w:basedOn w:val="TableNormal"/>
    <w:uiPriority w:val="45"/>
    <w:rsid w:val="007F05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semiHidden/>
    <w:rsid w:val="00A4662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46620"/>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159000">
      <w:bodyDiv w:val="1"/>
      <w:marLeft w:val="0"/>
      <w:marRight w:val="0"/>
      <w:marTop w:val="0"/>
      <w:marBottom w:val="0"/>
      <w:divBdr>
        <w:top w:val="none" w:sz="0" w:space="0" w:color="auto"/>
        <w:left w:val="none" w:sz="0" w:space="0" w:color="auto"/>
        <w:bottom w:val="none" w:sz="0" w:space="0" w:color="auto"/>
        <w:right w:val="none" w:sz="0" w:space="0" w:color="auto"/>
      </w:divBdr>
    </w:div>
    <w:div w:id="1082602110">
      <w:bodyDiv w:val="1"/>
      <w:marLeft w:val="0"/>
      <w:marRight w:val="0"/>
      <w:marTop w:val="0"/>
      <w:marBottom w:val="0"/>
      <w:divBdr>
        <w:top w:val="none" w:sz="0" w:space="0" w:color="auto"/>
        <w:left w:val="none" w:sz="0" w:space="0" w:color="auto"/>
        <w:bottom w:val="none" w:sz="0" w:space="0" w:color="auto"/>
        <w:right w:val="none" w:sz="0" w:space="0" w:color="auto"/>
      </w:divBdr>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399550561">
      <w:bodyDiv w:val="1"/>
      <w:marLeft w:val="0"/>
      <w:marRight w:val="0"/>
      <w:marTop w:val="0"/>
      <w:marBottom w:val="0"/>
      <w:divBdr>
        <w:top w:val="none" w:sz="0" w:space="0" w:color="auto"/>
        <w:left w:val="none" w:sz="0" w:space="0" w:color="auto"/>
        <w:bottom w:val="none" w:sz="0" w:space="0" w:color="auto"/>
        <w:right w:val="none" w:sz="0" w:space="0" w:color="auto"/>
      </w:divBdr>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dri\AppData\Roaming\Microsoft\Templates\Classic%20students%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solidFill>
                  <a:schemeClr val="accent1"/>
                </a:solidFill>
                <a:latin typeface="+mj-lt"/>
              </a:rPr>
              <a:t>Average Grade</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Class 1</c:v>
                </c:pt>
              </c:strCache>
            </c:strRef>
          </c:tx>
          <c:spPr>
            <a:solidFill>
              <a:schemeClr val="accent1">
                <a:lumMod val="75000"/>
              </a:schemeClr>
            </a:solidFill>
            <a:ln>
              <a:noFill/>
            </a:ln>
            <a:effectLst/>
          </c:spPr>
          <c:invertIfNegative val="0"/>
          <c:cat>
            <c:strRef>
              <c:f>Sheet1!$A$2:$A$4</c:f>
              <c:strCache>
                <c:ptCount val="3"/>
                <c:pt idx="0">
                  <c:v>Experiment 1</c:v>
                </c:pt>
                <c:pt idx="1">
                  <c:v>Experiment 2</c:v>
                </c:pt>
                <c:pt idx="2">
                  <c:v>Experiment 3</c:v>
                </c:pt>
              </c:strCache>
            </c:strRef>
          </c:cat>
          <c:val>
            <c:numRef>
              <c:f>Sheet1!$B$2:$B$4</c:f>
              <c:numCache>
                <c:formatCode>General</c:formatCode>
                <c:ptCount val="3"/>
                <c:pt idx="0">
                  <c:v>90</c:v>
                </c:pt>
                <c:pt idx="1">
                  <c:v>70</c:v>
                </c:pt>
                <c:pt idx="2">
                  <c:v>85</c:v>
                </c:pt>
              </c:numCache>
            </c:numRef>
          </c:val>
          <c:extLst>
            <c:ext xmlns:c16="http://schemas.microsoft.com/office/drawing/2014/chart" uri="{C3380CC4-5D6E-409C-BE32-E72D297353CC}">
              <c16:uniqueId val="{00000000-F3E9-6E49-BC07-BB4BCCEB0192}"/>
            </c:ext>
          </c:extLst>
        </c:ser>
        <c:ser>
          <c:idx val="1"/>
          <c:order val="1"/>
          <c:tx>
            <c:strRef>
              <c:f>Sheet1!$C$1</c:f>
              <c:strCache>
                <c:ptCount val="1"/>
                <c:pt idx="0">
                  <c:v>Class 2</c:v>
                </c:pt>
              </c:strCache>
            </c:strRef>
          </c:tx>
          <c:spPr>
            <a:solidFill>
              <a:schemeClr val="accent5"/>
            </a:solidFill>
            <a:ln>
              <a:noFill/>
            </a:ln>
            <a:effectLst/>
          </c:spPr>
          <c:invertIfNegative val="0"/>
          <c:cat>
            <c:strRef>
              <c:f>Sheet1!$A$2:$A$4</c:f>
              <c:strCache>
                <c:ptCount val="3"/>
                <c:pt idx="0">
                  <c:v>Experiment 1</c:v>
                </c:pt>
                <c:pt idx="1">
                  <c:v>Experiment 2</c:v>
                </c:pt>
                <c:pt idx="2">
                  <c:v>Experiment 3</c:v>
                </c:pt>
              </c:strCache>
            </c:strRef>
          </c:cat>
          <c:val>
            <c:numRef>
              <c:f>Sheet1!$C$2:$C$4</c:f>
              <c:numCache>
                <c:formatCode>General</c:formatCode>
                <c:ptCount val="3"/>
                <c:pt idx="0">
                  <c:v>70</c:v>
                </c:pt>
                <c:pt idx="1">
                  <c:v>65</c:v>
                </c:pt>
                <c:pt idx="2">
                  <c:v>80</c:v>
                </c:pt>
              </c:numCache>
            </c:numRef>
          </c:val>
          <c:extLst>
            <c:ext xmlns:c16="http://schemas.microsoft.com/office/drawing/2014/chart" uri="{C3380CC4-5D6E-409C-BE32-E72D297353CC}">
              <c16:uniqueId val="{00000001-F3E9-6E49-BC07-BB4BCCEB0192}"/>
            </c:ext>
          </c:extLst>
        </c:ser>
        <c:ser>
          <c:idx val="2"/>
          <c:order val="2"/>
          <c:tx>
            <c:strRef>
              <c:f>Sheet1!$D$1</c:f>
              <c:strCache>
                <c:ptCount val="1"/>
                <c:pt idx="0">
                  <c:v>Class 3</c:v>
                </c:pt>
              </c:strCache>
            </c:strRef>
          </c:tx>
          <c:spPr>
            <a:solidFill>
              <a:schemeClr val="accent2"/>
            </a:solidFill>
            <a:ln>
              <a:noFill/>
            </a:ln>
            <a:effectLst/>
          </c:spPr>
          <c:invertIfNegative val="0"/>
          <c:cat>
            <c:strRef>
              <c:f>Sheet1!$A$2:$A$4</c:f>
              <c:strCache>
                <c:ptCount val="3"/>
                <c:pt idx="0">
                  <c:v>Experiment 1</c:v>
                </c:pt>
                <c:pt idx="1">
                  <c:v>Experiment 2</c:v>
                </c:pt>
                <c:pt idx="2">
                  <c:v>Experiment 3</c:v>
                </c:pt>
              </c:strCache>
            </c:strRef>
          </c:cat>
          <c:val>
            <c:numRef>
              <c:f>Sheet1!$D$2:$D$4</c:f>
              <c:numCache>
                <c:formatCode>General</c:formatCode>
                <c:ptCount val="3"/>
                <c:pt idx="0">
                  <c:v>85</c:v>
                </c:pt>
                <c:pt idx="1">
                  <c:v>85</c:v>
                </c:pt>
                <c:pt idx="2">
                  <c:v>60</c:v>
                </c:pt>
              </c:numCache>
            </c:numRef>
          </c:val>
          <c:extLst>
            <c:ext xmlns:c16="http://schemas.microsoft.com/office/drawing/2014/chart" uri="{C3380CC4-5D6E-409C-BE32-E72D297353CC}">
              <c16:uniqueId val="{00000002-F3E9-6E49-BC07-BB4BCCEB0192}"/>
            </c:ext>
          </c:extLst>
        </c:ser>
        <c:dLbls>
          <c:showLegendKey val="0"/>
          <c:showVal val="0"/>
          <c:showCatName val="0"/>
          <c:showSerName val="0"/>
          <c:showPercent val="0"/>
          <c:showBubbleSize val="0"/>
        </c:dLbls>
        <c:gapWidth val="219"/>
        <c:overlap val="-27"/>
        <c:axId val="1389168959"/>
        <c:axId val="1419003983"/>
      </c:barChart>
      <c:catAx>
        <c:axId val="1389168959"/>
        <c:scaling>
          <c:orientation val="minMax"/>
        </c:scaling>
        <c:delete val="0"/>
        <c:axPos val="b"/>
        <c:numFmt formatCode="General" sourceLinked="1"/>
        <c:majorTickMark val="none"/>
        <c:minorTickMark val="none"/>
        <c:tickLblPos val="nextTo"/>
        <c:spPr>
          <a:noFill/>
          <a:ln w="9525" cap="flat" cmpd="sng" algn="ctr">
            <a:solidFill>
              <a:schemeClr val="bg2">
                <a:lumMod val="9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9003983"/>
        <c:crosses val="autoZero"/>
        <c:auto val="1"/>
        <c:lblAlgn val="ctr"/>
        <c:lblOffset val="100"/>
        <c:noMultiLvlLbl val="0"/>
      </c:catAx>
      <c:valAx>
        <c:axId val="1419003983"/>
        <c:scaling>
          <c:orientation val="minMax"/>
        </c:scaling>
        <c:delete val="0"/>
        <c:axPos val="l"/>
        <c:majorGridlines>
          <c:spPr>
            <a:ln w="9525" cap="flat" cmpd="sng" algn="ctr">
              <a:solidFill>
                <a:schemeClr val="bg2">
                  <a:lumMod val="9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168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45BD4EDA5C477F8A81F979AEAB3A1E"/>
        <w:category>
          <w:name w:val="General"/>
          <w:gallery w:val="placeholder"/>
        </w:category>
        <w:types>
          <w:type w:val="bbPlcHdr"/>
        </w:types>
        <w:behaviors>
          <w:behavior w:val="content"/>
        </w:behaviors>
        <w:guid w:val="{1D107E4D-BE05-4DBF-A21B-DA82A3D7B433}"/>
      </w:docPartPr>
      <w:docPartBody>
        <w:p w:rsidR="00000000" w:rsidRDefault="00C1641B">
          <w:pPr>
            <w:pStyle w:val="1E45BD4EDA5C477F8A81F979AEAB3A1E"/>
          </w:pPr>
          <w:r w:rsidRPr="004F49D8">
            <w:t>/</w:t>
          </w:r>
        </w:p>
      </w:docPartBody>
    </w:docPart>
    <w:docPart>
      <w:docPartPr>
        <w:name w:val="3B5B2D4685D0420799AD8C8D41AFCEB0"/>
        <w:category>
          <w:name w:val="General"/>
          <w:gallery w:val="placeholder"/>
        </w:category>
        <w:types>
          <w:type w:val="bbPlcHdr"/>
        </w:types>
        <w:behaviors>
          <w:behavior w:val="content"/>
        </w:behaviors>
        <w:guid w:val="{234BF213-63B3-471A-8146-BC71384D2391}"/>
      </w:docPartPr>
      <w:docPartBody>
        <w:p w:rsidR="00000000" w:rsidRDefault="00C1641B">
          <w:pPr>
            <w:pStyle w:val="3B5B2D4685D0420799AD8C8D41AFCEB0"/>
          </w:pPr>
          <w:r w:rsidRPr="004F49D8">
            <w:t>/</w:t>
          </w:r>
        </w:p>
      </w:docPartBody>
    </w:docPart>
    <w:docPart>
      <w:docPartPr>
        <w:name w:val="D6FE59DF7F664871ADA6881FFD0EDAF8"/>
        <w:category>
          <w:name w:val="General"/>
          <w:gallery w:val="placeholder"/>
        </w:category>
        <w:types>
          <w:type w:val="bbPlcHdr"/>
        </w:types>
        <w:behaviors>
          <w:behavior w:val="content"/>
        </w:behaviors>
        <w:guid w:val="{766F25AD-43B0-4E99-9A69-9D6802DC5785}"/>
      </w:docPartPr>
      <w:docPartBody>
        <w:p w:rsidR="00000000" w:rsidRDefault="00C1641B">
          <w:pPr>
            <w:pStyle w:val="D6FE59DF7F664871ADA6881FFD0EDAF8"/>
          </w:pPr>
          <w:r w:rsidRPr="006C3507">
            <w:t>TABLE OF CONTENTS</w:t>
          </w:r>
        </w:p>
      </w:docPartBody>
    </w:docPart>
    <w:docPart>
      <w:docPartPr>
        <w:name w:val="F3E8C52815EA4C7CA3442F8F0814B0F0"/>
        <w:category>
          <w:name w:val="General"/>
          <w:gallery w:val="placeholder"/>
        </w:category>
        <w:types>
          <w:type w:val="bbPlcHdr"/>
        </w:types>
        <w:behaviors>
          <w:behavior w:val="content"/>
        </w:behaviors>
        <w:guid w:val="{9AB8D22D-65BE-4221-9BF6-B503027D7A18}"/>
      </w:docPartPr>
      <w:docPartBody>
        <w:p w:rsidR="00AB1242" w:rsidRPr="00E07642" w:rsidRDefault="00C1641B" w:rsidP="008D5E3D">
          <w:pPr>
            <w:pStyle w:val="TableOfContent"/>
          </w:pPr>
          <w:r w:rsidRPr="00E07642">
            <w:t>Introduction ..………....….….…………….….…….3 </w:t>
          </w:r>
        </w:p>
        <w:p w:rsidR="00AB1242" w:rsidRPr="00E07642" w:rsidRDefault="00C1641B" w:rsidP="008D5E3D">
          <w:pPr>
            <w:pStyle w:val="TableOfContent"/>
          </w:pPr>
          <w:r w:rsidRPr="00E07642">
            <w:t>Method ..………..…..…..….….…….............…….4 </w:t>
          </w:r>
        </w:p>
        <w:p w:rsidR="00AB1242" w:rsidRPr="00E07642" w:rsidRDefault="00C1641B" w:rsidP="008D5E3D">
          <w:pPr>
            <w:pStyle w:val="TableOfContent"/>
          </w:pPr>
          <w:r w:rsidRPr="00E07642">
            <w:t>Discussion …………..……..….….……..…….…….5 </w:t>
          </w:r>
        </w:p>
        <w:p w:rsidR="00000000" w:rsidRDefault="00C1641B">
          <w:pPr>
            <w:pStyle w:val="F3E8C52815EA4C7CA3442F8F0814B0F0"/>
          </w:pPr>
          <w:r w:rsidRPr="00E07642">
            <w:t>Results ..………..…....……..….….…..……….…….6 </w:t>
          </w:r>
        </w:p>
      </w:docPartBody>
    </w:docPart>
    <w:docPart>
      <w:docPartPr>
        <w:name w:val="1A6027858D304182B66C87F8CFE1D0F0"/>
        <w:category>
          <w:name w:val="General"/>
          <w:gallery w:val="placeholder"/>
        </w:category>
        <w:types>
          <w:type w:val="bbPlcHdr"/>
        </w:types>
        <w:behaviors>
          <w:behavior w:val="content"/>
        </w:behaviors>
        <w:guid w:val="{734DD51C-15F0-44C7-8072-1DC3874DD065}"/>
      </w:docPartPr>
      <w:docPartBody>
        <w:p w:rsidR="00000000" w:rsidRDefault="00C1641B">
          <w:pPr>
            <w:pStyle w:val="1A6027858D304182B66C87F8CFE1D0F0"/>
          </w:pPr>
          <w:r w:rsidRPr="00FD7CA0">
            <w:t>INTRODUCTION</w:t>
          </w:r>
        </w:p>
      </w:docPartBody>
    </w:docPart>
    <w:docPart>
      <w:docPartPr>
        <w:name w:val="315B397513F14FA9B5E3690DE536483D"/>
        <w:category>
          <w:name w:val="General"/>
          <w:gallery w:val="placeholder"/>
        </w:category>
        <w:types>
          <w:type w:val="bbPlcHdr"/>
        </w:types>
        <w:behaviors>
          <w:behavior w:val="content"/>
        </w:behaviors>
        <w:guid w:val="{CFAD7DB8-7EC3-4CA2-BF04-6F87EF8A4829}"/>
      </w:docPartPr>
      <w:docPartBody>
        <w:p w:rsidR="00000000" w:rsidRDefault="00C1641B">
          <w:pPr>
            <w:pStyle w:val="315B397513F14FA9B5E3690DE536483D"/>
          </w:pPr>
          <w:r w:rsidRPr="00097B64">
            <w:t>Method</w:t>
          </w:r>
        </w:p>
      </w:docPartBody>
    </w:docPart>
    <w:docPart>
      <w:docPartPr>
        <w:name w:val="75240E5876A14FB794B645CD46E4448D"/>
        <w:category>
          <w:name w:val="General"/>
          <w:gallery w:val="placeholder"/>
        </w:category>
        <w:types>
          <w:type w:val="bbPlcHdr"/>
        </w:types>
        <w:behaviors>
          <w:behavior w:val="content"/>
        </w:behaviors>
        <w:guid w:val="{1226C179-FB8B-4AA2-B97A-E47DF4C4D646}"/>
      </w:docPartPr>
      <w:docPartBody>
        <w:p w:rsidR="00000000" w:rsidRDefault="00C1641B">
          <w:pPr>
            <w:pStyle w:val="75240E5876A14FB794B645CD46E4448D"/>
          </w:pPr>
          <w:r>
            <w:t>Subheading</w:t>
          </w:r>
        </w:p>
      </w:docPartBody>
    </w:docPart>
    <w:docPart>
      <w:docPartPr>
        <w:name w:val="B2F2D4F8B46E452FA4798DAF6D64F68E"/>
        <w:category>
          <w:name w:val="General"/>
          <w:gallery w:val="placeholder"/>
        </w:category>
        <w:types>
          <w:type w:val="bbPlcHdr"/>
        </w:types>
        <w:behaviors>
          <w:behavior w:val="content"/>
        </w:behaviors>
        <w:guid w:val="{A8ACD67C-F94F-42D4-AFBE-77714F5156F4}"/>
      </w:docPartPr>
      <w:docPartBody>
        <w:p w:rsidR="00000000" w:rsidRDefault="00C1641B">
          <w:pPr>
            <w:pStyle w:val="B2F2D4F8B46E452FA4798DAF6D64F68E"/>
          </w:pPr>
          <w:r>
            <w:t>Subheading</w:t>
          </w:r>
        </w:p>
      </w:docPartBody>
    </w:docPart>
    <w:docPart>
      <w:docPartPr>
        <w:name w:val="F85911CE84E44906960AF8693FE63510"/>
        <w:category>
          <w:name w:val="General"/>
          <w:gallery w:val="placeholder"/>
        </w:category>
        <w:types>
          <w:type w:val="bbPlcHdr"/>
        </w:types>
        <w:behaviors>
          <w:behavior w:val="content"/>
        </w:behaviors>
        <w:guid w:val="{5E9C0BA0-D86A-403B-B199-6FD402ACD91A}"/>
      </w:docPartPr>
      <w:docPartBody>
        <w:p w:rsidR="00000000" w:rsidRDefault="00C1641B">
          <w:pPr>
            <w:pStyle w:val="F85911CE84E44906960AF8693FE63510"/>
          </w:pPr>
          <w:r>
            <w:t>Lorem ipsum dolor sit amet, consectetur adipiscing elit,</w:t>
          </w:r>
          <w:r>
            <w:t xml:space="preserve"> sed do eiusmod tempor incididunt ut labore et dolore magna aliqua. Ut enim ad minim veniam, quis nostrud exercitation ullamco laboris nisi ut aliquip ex ea commodo consequat. Duis aute irure dolor in reprehenderit in voluptate velit esse cillum dolore eu </w:t>
          </w:r>
          <w:r>
            <w:t>fugiat nulla pariatur. Excepteur sint occaecat cupidatat non proident, sunt in culpa qui officia deserunt mollit anim id est laborum.</w:t>
          </w:r>
        </w:p>
      </w:docPartBody>
    </w:docPart>
    <w:docPart>
      <w:docPartPr>
        <w:name w:val="DEBFFD50785B46308ED1CD6CA30A10BA"/>
        <w:category>
          <w:name w:val="General"/>
          <w:gallery w:val="placeholder"/>
        </w:category>
        <w:types>
          <w:type w:val="bbPlcHdr"/>
        </w:types>
        <w:behaviors>
          <w:behavior w:val="content"/>
        </w:behaviors>
        <w:guid w:val="{D154CB8F-02A7-48C9-A831-BA3B7B50B250}"/>
      </w:docPartPr>
      <w:docPartBody>
        <w:p w:rsidR="00000000" w:rsidRDefault="00C1641B">
          <w:pPr>
            <w:pStyle w:val="DEBFFD50785B46308ED1CD6CA30A10BA"/>
          </w:pPr>
          <w:r>
            <w:t>Subheading</w:t>
          </w:r>
        </w:p>
      </w:docPartBody>
    </w:docPart>
    <w:docPart>
      <w:docPartPr>
        <w:name w:val="14DA0D323B0C4220A7077E59FFE5316E"/>
        <w:category>
          <w:name w:val="General"/>
          <w:gallery w:val="placeholder"/>
        </w:category>
        <w:types>
          <w:type w:val="bbPlcHdr"/>
        </w:types>
        <w:behaviors>
          <w:behavior w:val="content"/>
        </w:behaviors>
        <w:guid w:val="{7DE95E6E-4C6E-4114-BE17-9AD6EC17EC14}"/>
      </w:docPartPr>
      <w:docPartBody>
        <w:p w:rsidR="00AB1242" w:rsidRDefault="00C1641B" w:rsidP="008D5E3D">
          <w:pPr>
            <w:pStyle w:val="ListBullet"/>
          </w:pPr>
          <w:r>
            <w:t>Lorem ipsum dolor sit amet, consectetur adipiscing elit</w:t>
          </w:r>
        </w:p>
        <w:p w:rsidR="00000000" w:rsidRDefault="00C1641B">
          <w:pPr>
            <w:pStyle w:val="14DA0D323B0C4220A7077E59FFE5316E"/>
          </w:pPr>
          <w:r>
            <w:t xml:space="preserve">Sed do eiusmod tempor incididunt ut labore et </w:t>
          </w:r>
          <w:r>
            <w:t>dolore magna aliqua. Ut enim ad minim veniam, quis nostrud exercitation ullamco laboris nisi ut aliquip ex ea commodo consequat.</w:t>
          </w:r>
        </w:p>
      </w:docPartBody>
    </w:docPart>
    <w:docPart>
      <w:docPartPr>
        <w:name w:val="13408089C11E4BC181E97E24AF7AD2FE"/>
        <w:category>
          <w:name w:val="General"/>
          <w:gallery w:val="placeholder"/>
        </w:category>
        <w:types>
          <w:type w:val="bbPlcHdr"/>
        </w:types>
        <w:behaviors>
          <w:behavior w:val="content"/>
        </w:behaviors>
        <w:guid w:val="{952BF8F8-09DB-4F95-9835-1F1D9382CA2C}"/>
      </w:docPartPr>
      <w:docPartBody>
        <w:p w:rsidR="00AB1242" w:rsidRDefault="00C1641B" w:rsidP="008D5E3D">
          <w:pPr>
            <w:pStyle w:val="ListBullet"/>
          </w:pPr>
          <w:r>
            <w:t xml:space="preserve">Duis aute irure dolor in reprehenderit in voluptate velit esse cillum dolore eu fugiat nulla pariatur. </w:t>
          </w:r>
        </w:p>
        <w:p w:rsidR="00000000" w:rsidRDefault="00C1641B">
          <w:pPr>
            <w:pStyle w:val="13408089C11E4BC181E97E24AF7AD2FE"/>
          </w:pPr>
          <w:r>
            <w:t>Nemo enim ipsam volup</w:t>
          </w:r>
          <w:r>
            <w:t>tatem quia voluptas sit aspernatur aut odit aut fugit, sed quia consequuntur</w:t>
          </w:r>
        </w:p>
      </w:docPartBody>
    </w:docPart>
    <w:docPart>
      <w:docPartPr>
        <w:name w:val="131BF7F20993459DAA47F0F1BCC711DE"/>
        <w:category>
          <w:name w:val="General"/>
          <w:gallery w:val="placeholder"/>
        </w:category>
        <w:types>
          <w:type w:val="bbPlcHdr"/>
        </w:types>
        <w:behaviors>
          <w:behavior w:val="content"/>
        </w:behaviors>
        <w:guid w:val="{B3A6527A-0E07-4CDE-BC45-BA2599D57071}"/>
      </w:docPartPr>
      <w:docPartBody>
        <w:p w:rsidR="00000000" w:rsidRDefault="00C1641B">
          <w:pPr>
            <w:pStyle w:val="131BF7F20993459DAA47F0F1BCC711DE"/>
          </w:pPr>
          <w:r w:rsidRPr="001624A1">
            <w:t>Discussion</w:t>
          </w:r>
        </w:p>
      </w:docPartBody>
    </w:docPart>
    <w:docPart>
      <w:docPartPr>
        <w:name w:val="9EE13EF668184119BA5CEE1A7DBFC2E0"/>
        <w:category>
          <w:name w:val="General"/>
          <w:gallery w:val="placeholder"/>
        </w:category>
        <w:types>
          <w:type w:val="bbPlcHdr"/>
        </w:types>
        <w:behaviors>
          <w:behavior w:val="content"/>
        </w:behaviors>
        <w:guid w:val="{F0DC7500-36A5-4A5E-A995-E90802BBE51F}"/>
      </w:docPartPr>
      <w:docPartBody>
        <w:p w:rsidR="00000000" w:rsidRDefault="00C1641B">
          <w:pPr>
            <w:pStyle w:val="9EE13EF668184119BA5CEE1A7DBFC2E0"/>
          </w:pPr>
          <w:r w:rsidRPr="00EB5752">
            <w:t xml:space="preserve">Lorem ipsum dolor sit amet, consectetuer adipiscing elit, sed diam nonummy nibh euismod tincidunt ut laoreet dolore magna </w:t>
          </w:r>
          <w:r w:rsidRPr="00EB5752">
            <w:t>aliquam erat volutpat. Duis autem vel eum iriure dolor in hendrerit in vulputate velit esse molestie consequat, vel illum dolore eu feugiat nulla facilisis at vero eros et accumsan et iusto odio dignissim qui blandit praesent luptatum zzril delenit augue d</w:t>
          </w:r>
          <w:r w:rsidRPr="00EB5752">
            <w:t>uis dolore te feugait nulla facilisi</w:t>
          </w:r>
        </w:p>
      </w:docPartBody>
    </w:docPart>
    <w:docPart>
      <w:docPartPr>
        <w:name w:val="3595754CA66B43FFA2EC557797ED5E95"/>
        <w:category>
          <w:name w:val="General"/>
          <w:gallery w:val="placeholder"/>
        </w:category>
        <w:types>
          <w:type w:val="bbPlcHdr"/>
        </w:types>
        <w:behaviors>
          <w:behavior w:val="content"/>
        </w:behaviors>
        <w:guid w:val="{B0765266-AC14-4F03-90F9-C3A25A340D23}"/>
      </w:docPartPr>
      <w:docPartBody>
        <w:p w:rsidR="00000000" w:rsidRDefault="00C1641B">
          <w:pPr>
            <w:pStyle w:val="3595754CA66B43FFA2EC557797ED5E95"/>
          </w:pPr>
          <w:r w:rsidRPr="0085174C">
            <w:t>Lorem ipsum dolor sit amet, consectetur adipiscing elit, sed do eiusmod tempor incididunt ut labore et dolore magna aliqua. Purus in massa tempor nec feugiat nisl pretium. Aliquam vestibulum morbi blandit cursus ris</w:t>
          </w:r>
          <w:r w:rsidRPr="0085174C">
            <w:t>us at ultrices mi. Ut morbi tincidunt augue interdum velit euismod in. Tortor posuere ac ut consequat semper viverra nam libero. Egestas sed sed risus pretium quam vulputate. Nunc mattis enim ut tellus elementum sagittis vitae et. Tristique senectus et net</w:t>
          </w:r>
          <w:r w:rsidRPr="0085174C">
            <w:t>us et. Pulvinar neque laoreet suspendisse interdum consectetur libero id faucibus. Lacus laoreet non curabitur gravida arcu ac. Odio facilisis mauris sit amet massa.</w:t>
          </w:r>
        </w:p>
      </w:docPartBody>
    </w:docPart>
    <w:docPart>
      <w:docPartPr>
        <w:name w:val="33AF834083A74A33AB07E0C17F2EA774"/>
        <w:category>
          <w:name w:val="General"/>
          <w:gallery w:val="placeholder"/>
        </w:category>
        <w:types>
          <w:type w:val="bbPlcHdr"/>
        </w:types>
        <w:behaviors>
          <w:behavior w:val="content"/>
        </w:behaviors>
        <w:guid w:val="{314EAB82-F553-46D0-906E-65EAD1FB9B99}"/>
      </w:docPartPr>
      <w:docPartBody>
        <w:p w:rsidR="00000000" w:rsidRDefault="00C1641B">
          <w:pPr>
            <w:pStyle w:val="33AF834083A74A33AB07E0C17F2EA774"/>
          </w:pPr>
          <w:r w:rsidRPr="00C757E4">
            <w:t xml:space="preserve"> Lorem ipsum dolor sit amet, consectetuer adipiscing elit, sed diam nonummy nibh euismo</w:t>
          </w:r>
          <w:r w:rsidRPr="00C757E4">
            <w:t>d tincidunt ut laoreet dolore magna aliquam erat volutpat.</w:t>
          </w:r>
        </w:p>
      </w:docPartBody>
    </w:docPart>
    <w:docPart>
      <w:docPartPr>
        <w:name w:val="6C794D6F41924524892E05E2A3CD45F2"/>
        <w:category>
          <w:name w:val="General"/>
          <w:gallery w:val="placeholder"/>
        </w:category>
        <w:types>
          <w:type w:val="bbPlcHdr"/>
        </w:types>
        <w:behaviors>
          <w:behavior w:val="content"/>
        </w:behaviors>
        <w:guid w:val="{BA3A27E4-3355-4F99-820B-309C0129E158}"/>
      </w:docPartPr>
      <w:docPartBody>
        <w:p w:rsidR="00000000" w:rsidRDefault="00C1641B">
          <w:pPr>
            <w:pStyle w:val="6C794D6F41924524892E05E2A3CD45F2"/>
          </w:pPr>
          <w:r>
            <w:t xml:space="preserve">Lorem ipsum dolor sit amet, consectetur adipiscing elit, sed do eiusmod tempor incididunt ut labore et dolore magna aliqua. Ut enim ad minim veniam, quis nostrud exercitation ullamco </w:t>
          </w:r>
          <w:r>
            <w:t>laboris nisi ut aliquip ex ea commodo consequat. Duis aute irure dolor in reprehenderit in voluptate velit esse cillum dolore eu fugiat nulla pariatur. Excepteur sint occaecat cupidatat non proident, sunt in culpa qui officia deserunt mollit anim id est la</w:t>
          </w:r>
          <w:r>
            <w:t>borum. Lorem ipsum dolor sit amet, consectetur adipiscing elit, sed do eiusmod tempor incididunt ut labore et dolore magna aliqua. Purus in massa tempor nec feugiat nisl pretium.  Egestas sed sed risus pretium quam vulputate. Nunc mattis enim ut tellus ele</w:t>
          </w:r>
          <w:r>
            <w:t>mentum sagittis vitae et. Tristique senectus et netus et. Pulvinar neque laoreet suspendisse interdum consectetur libero id faucibus.</w:t>
          </w:r>
        </w:p>
      </w:docPartBody>
    </w:docPart>
    <w:docPart>
      <w:docPartPr>
        <w:name w:val="1027E08B6BBF416F8421251AD2539FBB"/>
        <w:category>
          <w:name w:val="General"/>
          <w:gallery w:val="placeholder"/>
        </w:category>
        <w:types>
          <w:type w:val="bbPlcHdr"/>
        </w:types>
        <w:behaviors>
          <w:behavior w:val="content"/>
        </w:behaviors>
        <w:guid w:val="{27B7AB74-4102-4C84-8346-A2DD76DFF18F}"/>
      </w:docPartPr>
      <w:docPartBody>
        <w:p w:rsidR="00000000" w:rsidRDefault="00C1641B">
          <w:pPr>
            <w:pStyle w:val="1027E08B6BBF416F8421251AD2539FBB"/>
          </w:pPr>
          <w:r w:rsidRPr="000F3981">
            <w:t>Results</w:t>
          </w:r>
        </w:p>
      </w:docPartBody>
    </w:docPart>
    <w:docPart>
      <w:docPartPr>
        <w:name w:val="E049D74243D746C8A0DD751D3C040EE7"/>
        <w:category>
          <w:name w:val="General"/>
          <w:gallery w:val="placeholder"/>
        </w:category>
        <w:types>
          <w:type w:val="bbPlcHdr"/>
        </w:types>
        <w:behaviors>
          <w:behavior w:val="content"/>
        </w:behaviors>
        <w:guid w:val="{76AFA121-97F8-46BA-BF42-0956AF6074CC}"/>
      </w:docPartPr>
      <w:docPartBody>
        <w:p w:rsidR="00AB1242" w:rsidRDefault="00C1641B" w:rsidP="000D719D">
          <w:pPr>
            <w:spacing w:before="120"/>
          </w:pPr>
          <w:r>
            <w:t xml:space="preserve">Lorem ipsum dolor sit amet, consectetuer adipiscing elit, sed diam </w:t>
          </w:r>
          <w:r>
            <w:t>nonummy nibh euismod tincidunt ut laoreet dolore magna aliquam erat volutpat. Duis autem vel eum iriure dolor in hendrerit in vulputate velit esse molestie consequat, vel illum dolore eu feugiat nulla facilisis at vero eros et accumsan et iusto odio dignis</w:t>
          </w:r>
          <w:r>
            <w:t>sim qui blandit praesent luptatum zzril delenit augue duis dolore te feugait nulla facilisi.</w:t>
          </w:r>
        </w:p>
        <w:p w:rsidR="00AB1242" w:rsidRDefault="00C1641B" w:rsidP="000D719D">
          <w:pPr>
            <w:spacing w:before="120"/>
          </w:pPr>
          <w:r>
            <w:t>Lorem ipsum dolor sit amet, cons ectetuer adipiscing elit, sed diam nonummy nibh euismod tincidunt ut laoreet dolore magna aliquam erat volutpat. Ut wisi enim ad m</w:t>
          </w:r>
          <w:r>
            <w:t>inim veniam, quis nostrud exerci tation ullamcorper suscipit lobortis nisl ut aliquip ex ea commodo consequat.</w:t>
          </w:r>
        </w:p>
        <w:p w:rsidR="00000000" w:rsidRDefault="00C1641B">
          <w:pPr>
            <w:pStyle w:val="E049D74243D746C8A0DD751D3C040EE7"/>
          </w:pPr>
          <w:r>
            <w:t>Lorem ipsum dolor sit amet, consectetur adipiscing elit, sed do eiusmod tempor incididunt ut labore et dolore magna aliqua. Purus in massa tempor</w:t>
          </w:r>
          <w:r>
            <w:t xml:space="preserve"> nec feugiat nisl pretium. Aliquam vestibulum morbi blandit cursus risus at ultrices mi. Ut morbi tincidunt augue interdum velit euismod in.</w:t>
          </w:r>
        </w:p>
      </w:docPartBody>
    </w:docPart>
    <w:docPart>
      <w:docPartPr>
        <w:name w:val="68CBB251B62A446B813AB9F9D3C1947E"/>
        <w:category>
          <w:name w:val="General"/>
          <w:gallery w:val="placeholder"/>
        </w:category>
        <w:types>
          <w:type w:val="bbPlcHdr"/>
        </w:types>
        <w:behaviors>
          <w:behavior w:val="content"/>
        </w:behaviors>
        <w:guid w:val="{D432C1F0-A0B6-4DD6-8165-336D41D4B00A}"/>
      </w:docPartPr>
      <w:docPartBody>
        <w:p w:rsidR="00000000" w:rsidRDefault="00C1641B">
          <w:pPr>
            <w:pStyle w:val="68CBB251B62A446B813AB9F9D3C1947E"/>
          </w:pPr>
          <w:r w:rsidRPr="00E872FA">
            <w:t>Class 1</w:t>
          </w:r>
        </w:p>
      </w:docPartBody>
    </w:docPart>
    <w:docPart>
      <w:docPartPr>
        <w:name w:val="EA1A64C6BBE145E182226E5AE6848875"/>
        <w:category>
          <w:name w:val="General"/>
          <w:gallery w:val="placeholder"/>
        </w:category>
        <w:types>
          <w:type w:val="bbPlcHdr"/>
        </w:types>
        <w:behaviors>
          <w:behavior w:val="content"/>
        </w:behaviors>
        <w:guid w:val="{7906D37F-C53E-4876-A57B-DEB4744367A9}"/>
      </w:docPartPr>
      <w:docPartBody>
        <w:p w:rsidR="00000000" w:rsidRDefault="00C1641B">
          <w:pPr>
            <w:pStyle w:val="EA1A64C6BBE145E182226E5AE6848875"/>
          </w:pPr>
          <w:r w:rsidRPr="00E872FA">
            <w:t>Class 2</w:t>
          </w:r>
        </w:p>
      </w:docPartBody>
    </w:docPart>
    <w:docPart>
      <w:docPartPr>
        <w:name w:val="175F9A6236514E43A5E5FF1EC62B2109"/>
        <w:category>
          <w:name w:val="General"/>
          <w:gallery w:val="placeholder"/>
        </w:category>
        <w:types>
          <w:type w:val="bbPlcHdr"/>
        </w:types>
        <w:behaviors>
          <w:behavior w:val="content"/>
        </w:behaviors>
        <w:guid w:val="{F516791F-5128-495F-985C-12F4A3C791DC}"/>
      </w:docPartPr>
      <w:docPartBody>
        <w:p w:rsidR="00000000" w:rsidRDefault="00C1641B">
          <w:pPr>
            <w:pStyle w:val="175F9A6236514E43A5E5FF1EC62B2109"/>
          </w:pPr>
          <w:r w:rsidRPr="00E872FA">
            <w:t>Class 3</w:t>
          </w:r>
        </w:p>
      </w:docPartBody>
    </w:docPart>
    <w:docPart>
      <w:docPartPr>
        <w:name w:val="0DF7FADD4F8F45C288D3056B11C20508"/>
        <w:category>
          <w:name w:val="General"/>
          <w:gallery w:val="placeholder"/>
        </w:category>
        <w:types>
          <w:type w:val="bbPlcHdr"/>
        </w:types>
        <w:behaviors>
          <w:behavior w:val="content"/>
        </w:behaviors>
        <w:guid w:val="{845DFBF8-175B-499B-BA2F-3E7D9E09194B}"/>
      </w:docPartPr>
      <w:docPartBody>
        <w:p w:rsidR="00000000" w:rsidRDefault="00C1641B">
          <w:pPr>
            <w:pStyle w:val="0DF7FADD4F8F45C288D3056B11C20508"/>
          </w:pPr>
          <w:r w:rsidRPr="00994E13">
            <w:t>Experiment 1</w:t>
          </w:r>
        </w:p>
      </w:docPartBody>
    </w:docPart>
    <w:docPart>
      <w:docPartPr>
        <w:name w:val="1BD5FBD3DB084E5ABEC6FB9B05635B45"/>
        <w:category>
          <w:name w:val="General"/>
          <w:gallery w:val="placeholder"/>
        </w:category>
        <w:types>
          <w:type w:val="bbPlcHdr"/>
        </w:types>
        <w:behaviors>
          <w:behavior w:val="content"/>
        </w:behaviors>
        <w:guid w:val="{632E9D45-3203-4571-B402-7AB851EF446A}"/>
      </w:docPartPr>
      <w:docPartBody>
        <w:p w:rsidR="00000000" w:rsidRDefault="00C1641B">
          <w:pPr>
            <w:pStyle w:val="1BD5FBD3DB084E5ABEC6FB9B05635B45"/>
          </w:pPr>
          <w:r w:rsidRPr="00E872FA">
            <w:t>90</w:t>
          </w:r>
        </w:p>
      </w:docPartBody>
    </w:docPart>
    <w:docPart>
      <w:docPartPr>
        <w:name w:val="2BB6DCCFBC614D4E9B99DD94A95610CC"/>
        <w:category>
          <w:name w:val="General"/>
          <w:gallery w:val="placeholder"/>
        </w:category>
        <w:types>
          <w:type w:val="bbPlcHdr"/>
        </w:types>
        <w:behaviors>
          <w:behavior w:val="content"/>
        </w:behaviors>
        <w:guid w:val="{0632A46C-F801-4119-8ACA-B9CCBB855465}"/>
      </w:docPartPr>
      <w:docPartBody>
        <w:p w:rsidR="00000000" w:rsidRDefault="00C1641B">
          <w:pPr>
            <w:pStyle w:val="2BB6DCCFBC614D4E9B99DD94A95610CC"/>
          </w:pPr>
          <w:r w:rsidRPr="00E872FA">
            <w:t>70</w:t>
          </w:r>
        </w:p>
      </w:docPartBody>
    </w:docPart>
    <w:docPart>
      <w:docPartPr>
        <w:name w:val="E50A64CCFD9A4E54BA725E265A538D6C"/>
        <w:category>
          <w:name w:val="General"/>
          <w:gallery w:val="placeholder"/>
        </w:category>
        <w:types>
          <w:type w:val="bbPlcHdr"/>
        </w:types>
        <w:behaviors>
          <w:behavior w:val="content"/>
        </w:behaviors>
        <w:guid w:val="{CE87F5F1-256D-401A-BBF7-5261DCD4DABB}"/>
      </w:docPartPr>
      <w:docPartBody>
        <w:p w:rsidR="00000000" w:rsidRDefault="00C1641B">
          <w:pPr>
            <w:pStyle w:val="E50A64CCFD9A4E54BA725E265A538D6C"/>
          </w:pPr>
          <w:r w:rsidRPr="00E872FA">
            <w:t>85</w:t>
          </w:r>
        </w:p>
      </w:docPartBody>
    </w:docPart>
    <w:docPart>
      <w:docPartPr>
        <w:name w:val="72400DB6C63347F2A13BF8732ED83A17"/>
        <w:category>
          <w:name w:val="General"/>
          <w:gallery w:val="placeholder"/>
        </w:category>
        <w:types>
          <w:type w:val="bbPlcHdr"/>
        </w:types>
        <w:behaviors>
          <w:behavior w:val="content"/>
        </w:behaviors>
        <w:guid w:val="{B8FF247C-210D-4A5D-975A-C8580D94DD28}"/>
      </w:docPartPr>
      <w:docPartBody>
        <w:p w:rsidR="00000000" w:rsidRDefault="00C1641B">
          <w:pPr>
            <w:pStyle w:val="72400DB6C63347F2A13BF8732ED83A17"/>
          </w:pPr>
          <w:r>
            <w:t>Experiment 2</w:t>
          </w:r>
        </w:p>
      </w:docPartBody>
    </w:docPart>
    <w:docPart>
      <w:docPartPr>
        <w:name w:val="171695FA40F54F2EA478FC933DCB1712"/>
        <w:category>
          <w:name w:val="General"/>
          <w:gallery w:val="placeholder"/>
        </w:category>
        <w:types>
          <w:type w:val="bbPlcHdr"/>
        </w:types>
        <w:behaviors>
          <w:behavior w:val="content"/>
        </w:behaviors>
        <w:guid w:val="{3999C72A-7043-414D-B263-BF85C0350F58}"/>
      </w:docPartPr>
      <w:docPartBody>
        <w:p w:rsidR="00000000" w:rsidRDefault="00C1641B">
          <w:pPr>
            <w:pStyle w:val="171695FA40F54F2EA478FC933DCB1712"/>
          </w:pPr>
          <w:r w:rsidRPr="00E872FA">
            <w:t>70</w:t>
          </w:r>
        </w:p>
      </w:docPartBody>
    </w:docPart>
    <w:docPart>
      <w:docPartPr>
        <w:name w:val="FCA6DA17C36A4069AB5918C8997916E4"/>
        <w:category>
          <w:name w:val="General"/>
          <w:gallery w:val="placeholder"/>
        </w:category>
        <w:types>
          <w:type w:val="bbPlcHdr"/>
        </w:types>
        <w:behaviors>
          <w:behavior w:val="content"/>
        </w:behaviors>
        <w:guid w:val="{5D7CBA4E-8468-4B45-8EAD-F18DBDB0E356}"/>
      </w:docPartPr>
      <w:docPartBody>
        <w:p w:rsidR="00000000" w:rsidRDefault="00C1641B">
          <w:pPr>
            <w:pStyle w:val="FCA6DA17C36A4069AB5918C8997916E4"/>
          </w:pPr>
          <w:r w:rsidRPr="00E872FA">
            <w:t>65</w:t>
          </w:r>
        </w:p>
      </w:docPartBody>
    </w:docPart>
    <w:docPart>
      <w:docPartPr>
        <w:name w:val="4944BB91DA69408FA81F7157E28AAA8A"/>
        <w:category>
          <w:name w:val="General"/>
          <w:gallery w:val="placeholder"/>
        </w:category>
        <w:types>
          <w:type w:val="bbPlcHdr"/>
        </w:types>
        <w:behaviors>
          <w:behavior w:val="content"/>
        </w:behaviors>
        <w:guid w:val="{EDB8DEE5-9432-4331-B8A3-9F6E14FCC58F}"/>
      </w:docPartPr>
      <w:docPartBody>
        <w:p w:rsidR="00000000" w:rsidRDefault="00C1641B">
          <w:pPr>
            <w:pStyle w:val="4944BB91DA69408FA81F7157E28AAA8A"/>
          </w:pPr>
          <w:r w:rsidRPr="00E872FA">
            <w:t>85</w:t>
          </w:r>
        </w:p>
      </w:docPartBody>
    </w:docPart>
    <w:docPart>
      <w:docPartPr>
        <w:name w:val="B87DC7E3CB0745C48226FFC69104D1D0"/>
        <w:category>
          <w:name w:val="General"/>
          <w:gallery w:val="placeholder"/>
        </w:category>
        <w:types>
          <w:type w:val="bbPlcHdr"/>
        </w:types>
        <w:behaviors>
          <w:behavior w:val="content"/>
        </w:behaviors>
        <w:guid w:val="{743B350A-DEC0-4BDD-91A2-98E4D2A394DF}"/>
      </w:docPartPr>
      <w:docPartBody>
        <w:p w:rsidR="00000000" w:rsidRDefault="00C1641B">
          <w:pPr>
            <w:pStyle w:val="B87DC7E3CB0745C48226FFC69104D1D0"/>
          </w:pPr>
          <w:r>
            <w:t>Experiment 3</w:t>
          </w:r>
        </w:p>
      </w:docPartBody>
    </w:docPart>
    <w:docPart>
      <w:docPartPr>
        <w:name w:val="9B3FAAB759064CF6BD1957DE52225D21"/>
        <w:category>
          <w:name w:val="General"/>
          <w:gallery w:val="placeholder"/>
        </w:category>
        <w:types>
          <w:type w:val="bbPlcHdr"/>
        </w:types>
        <w:behaviors>
          <w:behavior w:val="content"/>
        </w:behaviors>
        <w:guid w:val="{CF1B5809-B94E-4C79-937B-F0F3A659E5EC}"/>
      </w:docPartPr>
      <w:docPartBody>
        <w:p w:rsidR="00000000" w:rsidRDefault="00C1641B">
          <w:pPr>
            <w:pStyle w:val="9B3FAAB759064CF6BD1957DE52225D21"/>
          </w:pPr>
          <w:r w:rsidRPr="00E872FA">
            <w:t>85</w:t>
          </w:r>
        </w:p>
      </w:docPartBody>
    </w:docPart>
    <w:docPart>
      <w:docPartPr>
        <w:name w:val="466233A4BFAE4A0CA0F407A5E1DF50C3"/>
        <w:category>
          <w:name w:val="General"/>
          <w:gallery w:val="placeholder"/>
        </w:category>
        <w:types>
          <w:type w:val="bbPlcHdr"/>
        </w:types>
        <w:behaviors>
          <w:behavior w:val="content"/>
        </w:behaviors>
        <w:guid w:val="{244AFA76-ECAF-4CC7-95F0-4AA44ACA7D6C}"/>
      </w:docPartPr>
      <w:docPartBody>
        <w:p w:rsidR="00000000" w:rsidRDefault="00C1641B">
          <w:pPr>
            <w:pStyle w:val="466233A4BFAE4A0CA0F407A5E1DF50C3"/>
          </w:pPr>
          <w:r w:rsidRPr="00E872FA">
            <w:t>80</w:t>
          </w:r>
        </w:p>
      </w:docPartBody>
    </w:docPart>
    <w:docPart>
      <w:docPartPr>
        <w:name w:val="B1FB46FC2E6B462FBDA05FD80559202A"/>
        <w:category>
          <w:name w:val="General"/>
          <w:gallery w:val="placeholder"/>
        </w:category>
        <w:types>
          <w:type w:val="bbPlcHdr"/>
        </w:types>
        <w:behaviors>
          <w:behavior w:val="content"/>
        </w:behaviors>
        <w:guid w:val="{EBE5D26C-7108-4C3A-BC4A-8E73B554FF74}"/>
      </w:docPartPr>
      <w:docPartBody>
        <w:p w:rsidR="00000000" w:rsidRDefault="00C1641B">
          <w:pPr>
            <w:pStyle w:val="B1FB46FC2E6B462FBDA05FD80559202A"/>
          </w:pPr>
          <w:r w:rsidRPr="00E872FA">
            <w:t>60</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41B"/>
    <w:rsid w:val="00C16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112B392B1F4BBE80EF36DB27B29439">
    <w:name w:val="40112B392B1F4BBE80EF36DB27B29439"/>
  </w:style>
  <w:style w:type="character" w:styleId="PlaceholderText">
    <w:name w:val="Placeholder Text"/>
    <w:basedOn w:val="DefaultParagraphFont"/>
    <w:uiPriority w:val="99"/>
    <w:semiHidden/>
    <w:rPr>
      <w:color w:val="808080"/>
    </w:rPr>
  </w:style>
  <w:style w:type="paragraph" w:customStyle="1" w:styleId="14FBCBC31D3048109049EEBCE2BE36C1">
    <w:name w:val="14FBCBC31D3048109049EEBCE2BE36C1"/>
  </w:style>
  <w:style w:type="paragraph" w:customStyle="1" w:styleId="1E45BD4EDA5C477F8A81F979AEAB3A1E">
    <w:name w:val="1E45BD4EDA5C477F8A81F979AEAB3A1E"/>
  </w:style>
  <w:style w:type="paragraph" w:customStyle="1" w:styleId="8F115D81C282459DA1EE761134806D8D">
    <w:name w:val="8F115D81C282459DA1EE761134806D8D"/>
  </w:style>
  <w:style w:type="paragraph" w:customStyle="1" w:styleId="3B5B2D4685D0420799AD8C8D41AFCEB0">
    <w:name w:val="3B5B2D4685D0420799AD8C8D41AFCEB0"/>
  </w:style>
  <w:style w:type="paragraph" w:customStyle="1" w:styleId="65000A0544604999929C1101C2D82CA5">
    <w:name w:val="65000A0544604999929C1101C2D82CA5"/>
  </w:style>
  <w:style w:type="paragraph" w:customStyle="1" w:styleId="D6FE59DF7F664871ADA6881FFD0EDAF8">
    <w:name w:val="D6FE59DF7F664871ADA6881FFD0EDAF8"/>
  </w:style>
  <w:style w:type="paragraph" w:customStyle="1" w:styleId="TableOfContent">
    <w:name w:val="Table Of Content"/>
    <w:basedOn w:val="Normal"/>
    <w:uiPriority w:val="9"/>
    <w:qFormat/>
    <w:pPr>
      <w:spacing w:after="0" w:line="480" w:lineRule="auto"/>
    </w:pPr>
    <w:rPr>
      <w:rFonts w:eastAsiaTheme="minorHAnsi"/>
      <w:color w:val="4472C4" w:themeColor="accent1"/>
      <w:sz w:val="32"/>
      <w:szCs w:val="24"/>
    </w:rPr>
  </w:style>
  <w:style w:type="paragraph" w:customStyle="1" w:styleId="F3E8C52815EA4C7CA3442F8F0814B0F0">
    <w:name w:val="F3E8C52815EA4C7CA3442F8F0814B0F0"/>
  </w:style>
  <w:style w:type="paragraph" w:customStyle="1" w:styleId="1A6027858D304182B66C87F8CFE1D0F0">
    <w:name w:val="1A6027858D304182B66C87F8CFE1D0F0"/>
  </w:style>
  <w:style w:type="paragraph" w:customStyle="1" w:styleId="0AFCBF479A424937B81D88F63D0ED599">
    <w:name w:val="0AFCBF479A424937B81D88F63D0ED599"/>
  </w:style>
  <w:style w:type="paragraph" w:customStyle="1" w:styleId="129D3DC6DAF642E6ACDDC1B4C4975FA6">
    <w:name w:val="129D3DC6DAF642E6ACDDC1B4C4975FA6"/>
  </w:style>
  <w:style w:type="paragraph" w:customStyle="1" w:styleId="1ECE4AEE2CE34B3388CD6ED23F3D1F7F">
    <w:name w:val="1ECE4AEE2CE34B3388CD6ED23F3D1F7F"/>
  </w:style>
  <w:style w:type="paragraph" w:customStyle="1" w:styleId="5DC726CD1B47429D951C8609AC5314E0">
    <w:name w:val="5DC726CD1B47429D951C8609AC5314E0"/>
  </w:style>
  <w:style w:type="paragraph" w:customStyle="1" w:styleId="315B397513F14FA9B5E3690DE536483D">
    <w:name w:val="315B397513F14FA9B5E3690DE536483D"/>
  </w:style>
  <w:style w:type="paragraph" w:customStyle="1" w:styleId="75240E5876A14FB794B645CD46E4448D">
    <w:name w:val="75240E5876A14FB794B645CD46E4448D"/>
  </w:style>
  <w:style w:type="paragraph" w:customStyle="1" w:styleId="590F4C9D2FB34ED6879C00C108000369">
    <w:name w:val="590F4C9D2FB34ED6879C00C108000369"/>
  </w:style>
  <w:style w:type="paragraph" w:customStyle="1" w:styleId="B2F2D4F8B46E452FA4798DAF6D64F68E">
    <w:name w:val="B2F2D4F8B46E452FA4798DAF6D64F68E"/>
  </w:style>
  <w:style w:type="paragraph" w:customStyle="1" w:styleId="F85911CE84E44906960AF8693FE63510">
    <w:name w:val="F85911CE84E44906960AF8693FE63510"/>
  </w:style>
  <w:style w:type="paragraph" w:customStyle="1" w:styleId="DEBFFD50785B46308ED1CD6CA30A10BA">
    <w:name w:val="DEBFFD50785B46308ED1CD6CA30A10BA"/>
  </w:style>
  <w:style w:type="paragraph" w:styleId="ListBullet">
    <w:name w:val="List Bullet"/>
    <w:basedOn w:val="Normal"/>
    <w:uiPriority w:val="99"/>
    <w:pPr>
      <w:numPr>
        <w:numId w:val="1"/>
      </w:numPr>
      <w:spacing w:after="0" w:line="480" w:lineRule="auto"/>
      <w:ind w:left="697" w:hanging="357"/>
      <w:contextualSpacing/>
    </w:pPr>
    <w:rPr>
      <w:rFonts w:eastAsiaTheme="minorHAnsi"/>
      <w:sz w:val="20"/>
      <w:szCs w:val="24"/>
    </w:rPr>
  </w:style>
  <w:style w:type="paragraph" w:customStyle="1" w:styleId="14DA0D323B0C4220A7077E59FFE5316E">
    <w:name w:val="14DA0D323B0C4220A7077E59FFE5316E"/>
  </w:style>
  <w:style w:type="paragraph" w:customStyle="1" w:styleId="13408089C11E4BC181E97E24AF7AD2FE">
    <w:name w:val="13408089C11E4BC181E97E24AF7AD2FE"/>
  </w:style>
  <w:style w:type="paragraph" w:customStyle="1" w:styleId="131BF7F20993459DAA47F0F1BCC711DE">
    <w:name w:val="131BF7F20993459DAA47F0F1BCC711DE"/>
  </w:style>
  <w:style w:type="paragraph" w:customStyle="1" w:styleId="9EE13EF668184119BA5CEE1A7DBFC2E0">
    <w:name w:val="9EE13EF668184119BA5CEE1A7DBFC2E0"/>
  </w:style>
  <w:style w:type="paragraph" w:customStyle="1" w:styleId="3595754CA66B43FFA2EC557797ED5E95">
    <w:name w:val="3595754CA66B43FFA2EC557797ED5E95"/>
  </w:style>
  <w:style w:type="paragraph" w:customStyle="1" w:styleId="33AF834083A74A33AB07E0C17F2EA774">
    <w:name w:val="33AF834083A74A33AB07E0C17F2EA774"/>
  </w:style>
  <w:style w:type="paragraph" w:customStyle="1" w:styleId="6C794D6F41924524892E05E2A3CD45F2">
    <w:name w:val="6C794D6F41924524892E05E2A3CD45F2"/>
  </w:style>
  <w:style w:type="paragraph" w:customStyle="1" w:styleId="1027E08B6BBF416F8421251AD2539FBB">
    <w:name w:val="1027E08B6BBF416F8421251AD2539FBB"/>
  </w:style>
  <w:style w:type="paragraph" w:customStyle="1" w:styleId="E049D74243D746C8A0DD751D3C040EE7">
    <w:name w:val="E049D74243D746C8A0DD751D3C040EE7"/>
  </w:style>
  <w:style w:type="paragraph" w:customStyle="1" w:styleId="68CBB251B62A446B813AB9F9D3C1947E">
    <w:name w:val="68CBB251B62A446B813AB9F9D3C1947E"/>
  </w:style>
  <w:style w:type="paragraph" w:customStyle="1" w:styleId="EA1A64C6BBE145E182226E5AE6848875">
    <w:name w:val="EA1A64C6BBE145E182226E5AE6848875"/>
  </w:style>
  <w:style w:type="paragraph" w:customStyle="1" w:styleId="175F9A6236514E43A5E5FF1EC62B2109">
    <w:name w:val="175F9A6236514E43A5E5FF1EC62B2109"/>
  </w:style>
  <w:style w:type="paragraph" w:customStyle="1" w:styleId="0DF7FADD4F8F45C288D3056B11C20508">
    <w:name w:val="0DF7FADD4F8F45C288D3056B11C20508"/>
  </w:style>
  <w:style w:type="paragraph" w:customStyle="1" w:styleId="1BD5FBD3DB084E5ABEC6FB9B05635B45">
    <w:name w:val="1BD5FBD3DB084E5ABEC6FB9B05635B45"/>
  </w:style>
  <w:style w:type="paragraph" w:customStyle="1" w:styleId="2BB6DCCFBC614D4E9B99DD94A95610CC">
    <w:name w:val="2BB6DCCFBC614D4E9B99DD94A95610CC"/>
  </w:style>
  <w:style w:type="paragraph" w:customStyle="1" w:styleId="E50A64CCFD9A4E54BA725E265A538D6C">
    <w:name w:val="E50A64CCFD9A4E54BA725E265A538D6C"/>
  </w:style>
  <w:style w:type="paragraph" w:customStyle="1" w:styleId="72400DB6C63347F2A13BF8732ED83A17">
    <w:name w:val="72400DB6C63347F2A13BF8732ED83A17"/>
  </w:style>
  <w:style w:type="paragraph" w:customStyle="1" w:styleId="171695FA40F54F2EA478FC933DCB1712">
    <w:name w:val="171695FA40F54F2EA478FC933DCB1712"/>
  </w:style>
  <w:style w:type="paragraph" w:customStyle="1" w:styleId="FCA6DA17C36A4069AB5918C8997916E4">
    <w:name w:val="FCA6DA17C36A4069AB5918C8997916E4"/>
  </w:style>
  <w:style w:type="paragraph" w:customStyle="1" w:styleId="4944BB91DA69408FA81F7157E28AAA8A">
    <w:name w:val="4944BB91DA69408FA81F7157E28AAA8A"/>
  </w:style>
  <w:style w:type="paragraph" w:customStyle="1" w:styleId="B87DC7E3CB0745C48226FFC69104D1D0">
    <w:name w:val="B87DC7E3CB0745C48226FFC69104D1D0"/>
  </w:style>
  <w:style w:type="paragraph" w:customStyle="1" w:styleId="9B3FAAB759064CF6BD1957DE52225D21">
    <w:name w:val="9B3FAAB759064CF6BD1957DE52225D21"/>
  </w:style>
  <w:style w:type="paragraph" w:customStyle="1" w:styleId="466233A4BFAE4A0CA0F407A5E1DF50C3">
    <w:name w:val="466233A4BFAE4A0CA0F407A5E1DF50C3"/>
  </w:style>
  <w:style w:type="paragraph" w:customStyle="1" w:styleId="B1FB46FC2E6B462FBDA05FD80559202A">
    <w:name w:val="B1FB46FC2E6B462FBDA05FD8055920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F8A8D3B1-2102-46A0-9CF2-DC547FD452C4}">
  <ds:schemaRefs>
    <ds:schemaRef ds:uri="http://schemas.microsoft.com/sharepoint/v3/contenttype/forms"/>
  </ds:schemaRefs>
</ds:datastoreItem>
</file>

<file path=customXml/itemProps3.xml><?xml version="1.0" encoding="utf-8"?>
<ds:datastoreItem xmlns:ds="http://schemas.openxmlformats.org/officeDocument/2006/customXml" ds:itemID="{65D806DB-A158-4EB9-B245-2C82C7BAA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03EA71-CE0E-461C-8B77-DB4B3E9F5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7</Pages>
  <Words>1248</Words>
  <Characters>7116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2022-02-05T15:48:00Z</dcterms:created>
  <dcterms:modified xsi:type="dcterms:W3CDTF">2022-02-05T17:00:00Z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